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F43FED" w14:paraId="66CD8599" w14:textId="77777777" w:rsidTr="00F43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72249CB2" w14:textId="77777777" w:rsidR="00F43FED" w:rsidRDefault="00F43FED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019C5DF7" w14:textId="77777777" w:rsidR="00F43FED" w:rsidRDefault="00F43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</w:p>
        </w:tc>
      </w:tr>
      <w:tr w:rsidR="00F43FED" w14:paraId="7B377F98" w14:textId="77777777" w:rsidTr="00F43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758B399D" w14:textId="77777777" w:rsidR="00F43FED" w:rsidRDefault="00F43FED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792E2B13" w14:textId="77777777" w:rsidR="00F43FED" w:rsidRDefault="00F4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</w:p>
        </w:tc>
      </w:tr>
    </w:tbl>
    <w:p w14:paraId="3428252C" w14:textId="77777777" w:rsidR="00F43FED" w:rsidRDefault="00F43FED" w:rsidP="00892F55">
      <w:pPr>
        <w:jc w:val="center"/>
        <w:rPr>
          <w:rFonts w:ascii="Poppins" w:hAnsi="Poppins" w:cs="Poppins"/>
          <w:i/>
          <w:iCs/>
          <w:lang w:val="es-MX"/>
        </w:rPr>
      </w:pPr>
    </w:p>
    <w:p w14:paraId="36E6D42A" w14:textId="77777777" w:rsidR="003D7C28" w:rsidRPr="003D7C28" w:rsidRDefault="003D7C28" w:rsidP="003D7C28">
      <w:pPr>
        <w:spacing w:after="0"/>
        <w:rPr>
          <w:rFonts w:ascii="Times New Roman" w:eastAsia="Times New Roman" w:hAnsi="Times New Roman" w:cs="Times New Roman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shd w:val="clear" w:color="auto" w:fill="FFFFFF"/>
          <w:lang w:val="es-MX" w:eastAsia="es-MX"/>
        </w:rPr>
        <w:t>Crearemos una clase llamada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shd w:val="clear" w:color="auto" w:fill="FFFFFF"/>
          <w:lang w:val="es-MX" w:eastAsia="es-MX"/>
        </w:rPr>
        <w:t>Serie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shd w:val="clear" w:color="auto" w:fill="FFFFFF"/>
          <w:lang w:val="es-MX" w:eastAsia="es-MX"/>
        </w:rPr>
        <w:t> con las siguientes características:</w:t>
      </w:r>
    </w:p>
    <w:p w14:paraId="50662F17" w14:textId="77777777" w:rsidR="003D7C28" w:rsidRPr="003D7C28" w:rsidRDefault="003D7C28" w:rsidP="003D7C28">
      <w:pPr>
        <w:numPr>
          <w:ilvl w:val="0"/>
          <w:numId w:val="17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Sus atributos son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titulo, numero de temporadas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,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entregado, genero y creador.</w:t>
      </w:r>
    </w:p>
    <w:p w14:paraId="7B296B68" w14:textId="77777777" w:rsidR="003D7C28" w:rsidRPr="003D7C28" w:rsidRDefault="003D7C28" w:rsidP="003D7C28">
      <w:pPr>
        <w:numPr>
          <w:ilvl w:val="0"/>
          <w:numId w:val="17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Por defecto, el numero de temporadas es de 3 temporadas y entregado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false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 El resto de atributos serán valores por defecto según el tipo del atributo.</w:t>
      </w:r>
    </w:p>
    <w:p w14:paraId="7F0A5DC1" w14:textId="77777777" w:rsidR="003D7C28" w:rsidRPr="003D7C28" w:rsidRDefault="003D7C28" w:rsidP="003D7C28">
      <w:pPr>
        <w:numPr>
          <w:ilvl w:val="0"/>
          <w:numId w:val="17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Los constructores que se implementaran serán:</w:t>
      </w:r>
    </w:p>
    <w:p w14:paraId="4BBBA162" w14:textId="77777777" w:rsidR="003D7C28" w:rsidRPr="003D7C28" w:rsidRDefault="003D7C28" w:rsidP="003D7C28">
      <w:pPr>
        <w:numPr>
          <w:ilvl w:val="1"/>
          <w:numId w:val="17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Un constructor por defecto.</w:t>
      </w:r>
    </w:p>
    <w:p w14:paraId="782B1892" w14:textId="77777777" w:rsidR="003D7C28" w:rsidRPr="003D7C28" w:rsidRDefault="003D7C28" w:rsidP="003D7C28">
      <w:pPr>
        <w:numPr>
          <w:ilvl w:val="1"/>
          <w:numId w:val="17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Un constructor con el titulo y creador. El resto por defecto.</w:t>
      </w:r>
    </w:p>
    <w:p w14:paraId="285A8F6D" w14:textId="77777777" w:rsidR="003D7C28" w:rsidRPr="003D7C28" w:rsidRDefault="003D7C28" w:rsidP="003D7C28">
      <w:pPr>
        <w:numPr>
          <w:ilvl w:val="1"/>
          <w:numId w:val="17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Un constructor con todos los atributos, excepto de entregado.</w:t>
      </w:r>
    </w:p>
    <w:p w14:paraId="353D2223" w14:textId="77777777" w:rsidR="003D7C28" w:rsidRPr="003D7C28" w:rsidRDefault="003D7C28" w:rsidP="003D7C28">
      <w:pPr>
        <w:numPr>
          <w:ilvl w:val="0"/>
          <w:numId w:val="18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Los métodos que se implementara serán:</w:t>
      </w:r>
    </w:p>
    <w:p w14:paraId="055374E1" w14:textId="77777777" w:rsidR="003D7C28" w:rsidRPr="003D7C28" w:rsidRDefault="003D7C28" w:rsidP="003D7C28">
      <w:pPr>
        <w:numPr>
          <w:ilvl w:val="1"/>
          <w:numId w:val="18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Métodos get de todos los atributos, excepto de entregado.</w:t>
      </w:r>
    </w:p>
    <w:p w14:paraId="6DB79F3F" w14:textId="77777777" w:rsidR="003D7C28" w:rsidRPr="003D7C28" w:rsidRDefault="003D7C28" w:rsidP="003D7C28">
      <w:pPr>
        <w:numPr>
          <w:ilvl w:val="1"/>
          <w:numId w:val="18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Métodos set de todos los atributos, excepto de entregado.</w:t>
      </w:r>
    </w:p>
    <w:p w14:paraId="386526FA" w14:textId="77777777" w:rsidR="003D7C28" w:rsidRPr="003D7C28" w:rsidRDefault="003D7C28" w:rsidP="003D7C28">
      <w:pPr>
        <w:numPr>
          <w:ilvl w:val="1"/>
          <w:numId w:val="18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Sobrescribe los métodos toString.</w:t>
      </w:r>
    </w:p>
    <w:p w14:paraId="1B951EA9" w14:textId="77777777" w:rsidR="003D7C28" w:rsidRPr="003D7C28" w:rsidRDefault="003D7C28" w:rsidP="003D7C28">
      <w:p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Crearemos una clase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Videojuego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con las siguientes características:</w:t>
      </w:r>
    </w:p>
    <w:p w14:paraId="42C60B11" w14:textId="77777777" w:rsidR="003D7C28" w:rsidRPr="003D7C28" w:rsidRDefault="003D7C28" w:rsidP="003D7C28">
      <w:pPr>
        <w:numPr>
          <w:ilvl w:val="0"/>
          <w:numId w:val="19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Sus atributos son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titulo, horas estimadas, entregado, genero y compañia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42A36491" w14:textId="77777777" w:rsidR="003D7C28" w:rsidRPr="003D7C28" w:rsidRDefault="003D7C28" w:rsidP="003D7C28">
      <w:pPr>
        <w:numPr>
          <w:ilvl w:val="0"/>
          <w:numId w:val="19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lastRenderedPageBreak/>
        <w:t>Por defecto, las horas estimadas serán de 10 horas y entregado false. El resto de atributos serán valores por defecto según el tipo del atributo.</w:t>
      </w:r>
    </w:p>
    <w:p w14:paraId="1155DCE7" w14:textId="77777777" w:rsidR="003D7C28" w:rsidRPr="003D7C28" w:rsidRDefault="003D7C28" w:rsidP="003D7C28">
      <w:pPr>
        <w:numPr>
          <w:ilvl w:val="0"/>
          <w:numId w:val="19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Los constructores que se implementaran serán:</w:t>
      </w:r>
    </w:p>
    <w:p w14:paraId="260855AC" w14:textId="77777777" w:rsidR="003D7C28" w:rsidRPr="003D7C28" w:rsidRDefault="003D7C28" w:rsidP="003D7C28">
      <w:pPr>
        <w:numPr>
          <w:ilvl w:val="1"/>
          <w:numId w:val="19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Un constructor por defecto.</w:t>
      </w:r>
    </w:p>
    <w:p w14:paraId="28CB7377" w14:textId="77777777" w:rsidR="003D7C28" w:rsidRPr="003D7C28" w:rsidRDefault="003D7C28" w:rsidP="003D7C28">
      <w:pPr>
        <w:numPr>
          <w:ilvl w:val="1"/>
          <w:numId w:val="19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Un constructor con el titulo y horas estimadas. El resto por defecto.</w:t>
      </w:r>
    </w:p>
    <w:p w14:paraId="201956C0" w14:textId="77777777" w:rsidR="003D7C28" w:rsidRPr="003D7C28" w:rsidRDefault="003D7C28" w:rsidP="003D7C28">
      <w:pPr>
        <w:numPr>
          <w:ilvl w:val="1"/>
          <w:numId w:val="19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Un constructor con todos los atributos, excepto de entregado.</w:t>
      </w:r>
    </w:p>
    <w:p w14:paraId="0721D846" w14:textId="77777777" w:rsidR="003D7C28" w:rsidRPr="003D7C28" w:rsidRDefault="003D7C28" w:rsidP="003D7C28">
      <w:pPr>
        <w:numPr>
          <w:ilvl w:val="0"/>
          <w:numId w:val="20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Los métodos que se implementara serán:</w:t>
      </w:r>
    </w:p>
    <w:p w14:paraId="3872A4B6" w14:textId="77777777" w:rsidR="003D7C28" w:rsidRPr="003D7C28" w:rsidRDefault="003D7C28" w:rsidP="003D7C28">
      <w:pPr>
        <w:numPr>
          <w:ilvl w:val="1"/>
          <w:numId w:val="20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Métodos get de todos los atributos, excepto de entregado.</w:t>
      </w:r>
    </w:p>
    <w:p w14:paraId="2125A533" w14:textId="77777777" w:rsidR="003D7C28" w:rsidRPr="003D7C28" w:rsidRDefault="003D7C28" w:rsidP="003D7C28">
      <w:pPr>
        <w:numPr>
          <w:ilvl w:val="1"/>
          <w:numId w:val="20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Métodos set de todos los atributos, excepto de entregado.</w:t>
      </w:r>
    </w:p>
    <w:p w14:paraId="3C3F4927" w14:textId="77777777" w:rsidR="003D7C28" w:rsidRPr="003D7C28" w:rsidRDefault="003D7C28" w:rsidP="003D7C28">
      <w:pPr>
        <w:numPr>
          <w:ilvl w:val="1"/>
          <w:numId w:val="20"/>
        </w:numPr>
        <w:shd w:val="clear" w:color="auto" w:fill="FFFFFF"/>
        <w:spacing w:before="100" w:beforeAutospacing="1" w:after="192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Sobrescribe los métodos toString.</w:t>
      </w:r>
    </w:p>
    <w:p w14:paraId="62E63CC6" w14:textId="77777777" w:rsidR="003D7C28" w:rsidRPr="003D7C28" w:rsidRDefault="003D7C28" w:rsidP="003D7C28">
      <w:p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Como vemos, en principio, las clases anteriores no son padre-hija, pero si tienen en común, por eso vamos a hacer una interfaz llamada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Entregable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con los siguientes métodos:</w:t>
      </w:r>
    </w:p>
    <w:p w14:paraId="35B66F71" w14:textId="4DF751D3" w:rsidR="003D7C28" w:rsidRPr="003D7C28" w:rsidRDefault="003D7C28" w:rsidP="003D7C28">
      <w:pPr>
        <w:numPr>
          <w:ilvl w:val="0"/>
          <w:numId w:val="21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entregar()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: cambia el atributo prestado a true.</w:t>
      </w:r>
      <w:r w:rsidR="009632AE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 entregado</w:t>
      </w:r>
    </w:p>
    <w:p w14:paraId="32DE1107" w14:textId="0EE919EB" w:rsidR="003D7C28" w:rsidRPr="003D7C28" w:rsidRDefault="003D7C28" w:rsidP="003D7C28">
      <w:pPr>
        <w:numPr>
          <w:ilvl w:val="0"/>
          <w:numId w:val="21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devolver()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: cambia el atributo prestado a false.</w:t>
      </w:r>
      <w:r w:rsidR="009632AE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 xml:space="preserve"> entregado</w:t>
      </w:r>
    </w:p>
    <w:p w14:paraId="0C3FFE41" w14:textId="77777777" w:rsidR="003D7C28" w:rsidRPr="003D7C28" w:rsidRDefault="003D7C28" w:rsidP="003D7C28">
      <w:pPr>
        <w:numPr>
          <w:ilvl w:val="0"/>
          <w:numId w:val="21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isEntregado()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: devuelve el estado del atributo prestado.</w:t>
      </w:r>
    </w:p>
    <w:p w14:paraId="0E09CCBF" w14:textId="77777777" w:rsidR="003D7C28" w:rsidRPr="003D7C28" w:rsidRDefault="003D7C28" w:rsidP="003D7C28">
      <w:pPr>
        <w:numPr>
          <w:ilvl w:val="0"/>
          <w:numId w:val="21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Método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compareTo (Object a)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, compara las horas estimadas en los videojuegos y en las series el numero de temporadas. Como parámetro que tenga un objeto, no es necesario que implementes la interfaz Comparable. Recuerda el uso de los casting de objetos.</w:t>
      </w:r>
    </w:p>
    <w:p w14:paraId="290079A7" w14:textId="77777777" w:rsidR="003D7C28" w:rsidRPr="003D7C28" w:rsidRDefault="003D7C28" w:rsidP="003D7C28">
      <w:pPr>
        <w:shd w:val="clear" w:color="auto" w:fill="FFFFFF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lastRenderedPageBreak/>
        <w:t>Implementa los anteriores métodos en las clases Videojuego y Serie. Ahora crea una aplicación ejecutable y realiza lo siguiente:</w:t>
      </w:r>
    </w:p>
    <w:p w14:paraId="1247D356" w14:textId="77777777" w:rsidR="003D7C28" w:rsidRPr="003D7C28" w:rsidRDefault="003D7C28" w:rsidP="003D7C28">
      <w:pPr>
        <w:numPr>
          <w:ilvl w:val="0"/>
          <w:numId w:val="22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Crea dos arrays, uno de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 Series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y otro de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Videojuegos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, de 5 posiciones cada uno.</w:t>
      </w:r>
    </w:p>
    <w:p w14:paraId="688351A6" w14:textId="77777777" w:rsidR="003D7C28" w:rsidRPr="003D7C28" w:rsidRDefault="003D7C28" w:rsidP="003D7C28">
      <w:pPr>
        <w:numPr>
          <w:ilvl w:val="0"/>
          <w:numId w:val="22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Crea un objeto en cada posición del array, con los valores que desees, puedes usar distintos constructores.</w:t>
      </w:r>
    </w:p>
    <w:p w14:paraId="10E02B1E" w14:textId="77777777" w:rsidR="003D7C28" w:rsidRPr="003D7C28" w:rsidRDefault="003D7C28" w:rsidP="003D7C28">
      <w:pPr>
        <w:numPr>
          <w:ilvl w:val="0"/>
          <w:numId w:val="22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Entrega algunos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Videojuegos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y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Series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con el método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entregar()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.</w:t>
      </w:r>
    </w:p>
    <w:p w14:paraId="02E2E143" w14:textId="77777777" w:rsidR="003D7C28" w:rsidRPr="003D7C28" w:rsidRDefault="003D7C28" w:rsidP="003D7C28">
      <w:pPr>
        <w:numPr>
          <w:ilvl w:val="0"/>
          <w:numId w:val="22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Cuenta cuantos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Series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y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Videojuegos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hay entregados. Al contarlos, devuélvelos.</w:t>
      </w:r>
    </w:p>
    <w:p w14:paraId="54E88621" w14:textId="0B2682CB" w:rsidR="003D7C28" w:rsidRPr="003D7C28" w:rsidRDefault="003D7C28" w:rsidP="003D7C28">
      <w:pPr>
        <w:numPr>
          <w:ilvl w:val="0"/>
          <w:numId w:val="22"/>
        </w:numPr>
        <w:shd w:val="clear" w:color="auto" w:fill="FFFFFF"/>
        <w:spacing w:before="100" w:beforeAutospacing="1" w:after="192"/>
        <w:jc w:val="both"/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</w:pP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Por último, indica el </w:t>
      </w:r>
      <w:r w:rsidRPr="003D7C28">
        <w:rPr>
          <w:rFonts w:ascii="Poppins" w:eastAsia="Times New Roman" w:hAnsi="Poppins" w:cs="Poppins"/>
          <w:b/>
          <w:bCs/>
          <w:color w:val="666666"/>
          <w:sz w:val="23"/>
          <w:szCs w:val="23"/>
          <w:lang w:val="es-MX" w:eastAsia="es-MX"/>
        </w:rPr>
        <w:t>Videojuego</w:t>
      </w:r>
      <w:r w:rsidRPr="003D7C28">
        <w:rPr>
          <w:rFonts w:ascii="Poppins" w:eastAsia="Times New Roman" w:hAnsi="Poppins" w:cs="Poppins"/>
          <w:color w:val="666666"/>
          <w:sz w:val="23"/>
          <w:szCs w:val="23"/>
          <w:lang w:val="es-MX" w:eastAsia="es-MX"/>
        </w:rPr>
        <w:t> tiene más horas estimadas y la serie con más temporadas. Muéstralos en pantalla con toda su información (usa el método toString()).</w:t>
      </w:r>
    </w:p>
    <w:p w14:paraId="163AE967" w14:textId="77777777" w:rsidR="0079741D" w:rsidRPr="003D7C28" w:rsidRDefault="0079741D" w:rsidP="003D7C28">
      <w:pPr>
        <w:rPr>
          <w:lang w:val="es-MX"/>
        </w:rPr>
      </w:pPr>
    </w:p>
    <w:sectPr w:rsidR="0079741D" w:rsidRPr="003D7C28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2C466" w14:textId="77777777" w:rsidR="000F0526" w:rsidRDefault="000F0526" w:rsidP="00376205">
      <w:r>
        <w:separator/>
      </w:r>
    </w:p>
  </w:endnote>
  <w:endnote w:type="continuationSeparator" w:id="0">
    <w:p w14:paraId="56BE8953" w14:textId="77777777" w:rsidR="000F0526" w:rsidRDefault="000F0526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38DA7FA9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E64B78">
            <w:rPr>
              <w:rFonts w:ascii="Century Gothic" w:hAnsi="Century Gothic"/>
              <w:i/>
              <w:iCs/>
            </w:rPr>
            <w:t>1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47D52CF4" w:rsidR="00C92100" w:rsidRPr="001072AA" w:rsidRDefault="00D9699F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POO</w:t>
          </w:r>
          <w:r w:rsidR="007671D8">
            <w:rPr>
              <w:rFonts w:ascii="Century Gothic" w:hAnsi="Century Gothic"/>
              <w:i/>
              <w:iCs/>
            </w:rPr>
            <w:t xml:space="preserve"> - </w:t>
          </w:r>
          <w:r>
            <w:rPr>
              <w:rFonts w:ascii="Century Gothic" w:hAnsi="Century Gothic"/>
              <w:i/>
              <w:iCs/>
            </w:rPr>
            <w:t>JAVA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2DAF5" w14:textId="77777777" w:rsidR="000F0526" w:rsidRDefault="000F0526" w:rsidP="00376205">
      <w:r>
        <w:separator/>
      </w:r>
    </w:p>
  </w:footnote>
  <w:footnote w:type="continuationSeparator" w:id="0">
    <w:p w14:paraId="74838095" w14:textId="77777777" w:rsidR="000F0526" w:rsidRDefault="000F0526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4139526D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5B16F1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POO</w:t>
                                </w: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" filled="f" stroked="f">
                    <v:textbox style="mso-fit-shape-to-text:t">
                      <w:txbxContent>
                        <w:p w14:paraId="6F8F1C32" w14:textId="4139526D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5B16F1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POO</w:t>
                          </w: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F7B5C"/>
    <w:multiLevelType w:val="multilevel"/>
    <w:tmpl w:val="AD7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3A4D"/>
    <w:multiLevelType w:val="multilevel"/>
    <w:tmpl w:val="991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53ED0"/>
    <w:multiLevelType w:val="multilevel"/>
    <w:tmpl w:val="C3F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01A2E"/>
    <w:multiLevelType w:val="multilevel"/>
    <w:tmpl w:val="3B3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92161"/>
    <w:multiLevelType w:val="multilevel"/>
    <w:tmpl w:val="8D1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4A6EB0"/>
    <w:multiLevelType w:val="multilevel"/>
    <w:tmpl w:val="4CC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11"/>
  </w:num>
  <w:num w:numId="4">
    <w:abstractNumId w:val="20"/>
  </w:num>
  <w:num w:numId="5">
    <w:abstractNumId w:val="2"/>
  </w:num>
  <w:num w:numId="6">
    <w:abstractNumId w:val="8"/>
  </w:num>
  <w:num w:numId="7">
    <w:abstractNumId w:val="0"/>
  </w:num>
  <w:num w:numId="8">
    <w:abstractNumId w:val="13"/>
  </w:num>
  <w:num w:numId="9">
    <w:abstractNumId w:val="1"/>
  </w:num>
  <w:num w:numId="10">
    <w:abstractNumId w:val="5"/>
  </w:num>
  <w:num w:numId="11">
    <w:abstractNumId w:val="14"/>
  </w:num>
  <w:num w:numId="12">
    <w:abstractNumId w:val="18"/>
  </w:num>
  <w:num w:numId="13">
    <w:abstractNumId w:val="16"/>
  </w:num>
  <w:num w:numId="14">
    <w:abstractNumId w:val="6"/>
  </w:num>
  <w:num w:numId="15">
    <w:abstractNumId w:val="21"/>
  </w:num>
  <w:num w:numId="16">
    <w:abstractNumId w:val="3"/>
  </w:num>
  <w:num w:numId="17">
    <w:abstractNumId w:val="15"/>
  </w:num>
  <w:num w:numId="18">
    <w:abstractNumId w:val="19"/>
  </w:num>
  <w:num w:numId="19">
    <w:abstractNumId w:val="10"/>
  </w:num>
  <w:num w:numId="20">
    <w:abstractNumId w:val="7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56A5F"/>
    <w:rsid w:val="00063A1E"/>
    <w:rsid w:val="000E3C24"/>
    <w:rsid w:val="000F0526"/>
    <w:rsid w:val="001066EC"/>
    <w:rsid w:val="001072AA"/>
    <w:rsid w:val="001320FD"/>
    <w:rsid w:val="00145359"/>
    <w:rsid w:val="00182EC3"/>
    <w:rsid w:val="00184742"/>
    <w:rsid w:val="001A514E"/>
    <w:rsid w:val="001A79C0"/>
    <w:rsid w:val="001C5CAB"/>
    <w:rsid w:val="001E4B0C"/>
    <w:rsid w:val="002830EC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80F44"/>
    <w:rsid w:val="003951D5"/>
    <w:rsid w:val="00396549"/>
    <w:rsid w:val="003970AC"/>
    <w:rsid w:val="003A6A4C"/>
    <w:rsid w:val="003C6FFB"/>
    <w:rsid w:val="003D0547"/>
    <w:rsid w:val="003D7C28"/>
    <w:rsid w:val="003F6F79"/>
    <w:rsid w:val="00407D91"/>
    <w:rsid w:val="0042510E"/>
    <w:rsid w:val="00425A9C"/>
    <w:rsid w:val="00445EC4"/>
    <w:rsid w:val="0046516C"/>
    <w:rsid w:val="00471218"/>
    <w:rsid w:val="004719BA"/>
    <w:rsid w:val="00494123"/>
    <w:rsid w:val="00524780"/>
    <w:rsid w:val="005550C9"/>
    <w:rsid w:val="0059362C"/>
    <w:rsid w:val="005942EB"/>
    <w:rsid w:val="005A519B"/>
    <w:rsid w:val="005B16F1"/>
    <w:rsid w:val="005E0896"/>
    <w:rsid w:val="005E4228"/>
    <w:rsid w:val="0060159F"/>
    <w:rsid w:val="0061457D"/>
    <w:rsid w:val="0062123A"/>
    <w:rsid w:val="00626CDC"/>
    <w:rsid w:val="00646E75"/>
    <w:rsid w:val="00682F52"/>
    <w:rsid w:val="006B01BD"/>
    <w:rsid w:val="00725071"/>
    <w:rsid w:val="007671D8"/>
    <w:rsid w:val="0078446A"/>
    <w:rsid w:val="0079741D"/>
    <w:rsid w:val="007B19DB"/>
    <w:rsid w:val="007B3B00"/>
    <w:rsid w:val="008009DA"/>
    <w:rsid w:val="00810A41"/>
    <w:rsid w:val="008203DD"/>
    <w:rsid w:val="008456BB"/>
    <w:rsid w:val="00876CAA"/>
    <w:rsid w:val="00877759"/>
    <w:rsid w:val="00892F55"/>
    <w:rsid w:val="00914211"/>
    <w:rsid w:val="00922646"/>
    <w:rsid w:val="00933362"/>
    <w:rsid w:val="009632AE"/>
    <w:rsid w:val="009678E6"/>
    <w:rsid w:val="009834A5"/>
    <w:rsid w:val="009864AB"/>
    <w:rsid w:val="00995AEA"/>
    <w:rsid w:val="009A1BDC"/>
    <w:rsid w:val="009B3BD5"/>
    <w:rsid w:val="009C28ED"/>
    <w:rsid w:val="009E2E03"/>
    <w:rsid w:val="009E5AB2"/>
    <w:rsid w:val="00A00DA7"/>
    <w:rsid w:val="00A31F9E"/>
    <w:rsid w:val="00A77DE4"/>
    <w:rsid w:val="00A90B67"/>
    <w:rsid w:val="00AE39B6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907F8"/>
    <w:rsid w:val="00D9699F"/>
    <w:rsid w:val="00DD0998"/>
    <w:rsid w:val="00DF4713"/>
    <w:rsid w:val="00E0756B"/>
    <w:rsid w:val="00E45756"/>
    <w:rsid w:val="00E55D74"/>
    <w:rsid w:val="00E55FAE"/>
    <w:rsid w:val="00E64B78"/>
    <w:rsid w:val="00ED4963"/>
    <w:rsid w:val="00EF18D8"/>
    <w:rsid w:val="00F07226"/>
    <w:rsid w:val="00F405F8"/>
    <w:rsid w:val="00F407B7"/>
    <w:rsid w:val="00F43FED"/>
    <w:rsid w:val="00F46FBE"/>
    <w:rsid w:val="00F567FC"/>
    <w:rsid w:val="00F670DA"/>
    <w:rsid w:val="00F6710A"/>
    <w:rsid w:val="00F91CC2"/>
    <w:rsid w:val="00FB21D8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F43FED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3</Pages>
  <Words>404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2024-05-03T20:02:00Z</dcterms:created>
  <dcterms:modified xsi:type="dcterms:W3CDTF">2025-09-05T21:28:00Z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