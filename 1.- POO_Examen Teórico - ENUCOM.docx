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2"/>
        <w:tblW w:w="9209" w:type="dxa"/>
        <w:tblInd w:w="0" w:type="dxa"/>
        <w:tblLook w:val="04A0" w:firstRow="1" w:lastRow="0" w:firstColumn="1" w:lastColumn="0" w:noHBand="0" w:noVBand="1"/>
      </w:tblPr>
      <w:tblGrid>
        <w:gridCol w:w="3119"/>
        <w:gridCol w:w="6090"/>
      </w:tblGrid>
      <w:tr w:rsidR="001D4481" w14:paraId="39B0BE10" w14:textId="77777777" w:rsidTr="001D4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06D92CAC" w14:textId="77777777" w:rsidR="001D4481" w:rsidRDefault="001D4481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Nombre del Aspirante</w:t>
            </w:r>
          </w:p>
        </w:tc>
        <w:tc>
          <w:tcPr>
            <w:tcW w:w="609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54938060" w14:textId="68C6E9A3" w:rsidR="001D4481" w:rsidRDefault="001D4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:</w:t>
            </w:r>
            <w:r w:rsidR="00264AC5">
              <w:rPr>
                <w:rFonts w:ascii="Poppins" w:hAnsi="Poppins" w:cs="Poppins"/>
                <w:lang w:val="es-MX"/>
              </w:rPr>
              <w:t xml:space="preserve"> Jorge Eduardo Contreras Hernandez</w:t>
            </w:r>
          </w:p>
        </w:tc>
      </w:tr>
      <w:tr w:rsidR="001D4481" w14:paraId="644286D2" w14:textId="77777777" w:rsidTr="001D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left w:val="nil"/>
              <w:right w:val="nil"/>
            </w:tcBorders>
            <w:hideMark/>
          </w:tcPr>
          <w:p w14:paraId="4C7847D3" w14:textId="77777777" w:rsidR="001D4481" w:rsidRDefault="001D4481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Instructor</w:t>
            </w:r>
          </w:p>
        </w:tc>
        <w:tc>
          <w:tcPr>
            <w:tcW w:w="6090" w:type="dxa"/>
            <w:tcBorders>
              <w:left w:val="nil"/>
              <w:right w:val="nil"/>
            </w:tcBorders>
            <w:hideMark/>
          </w:tcPr>
          <w:p w14:paraId="3D684597" w14:textId="73204ABD" w:rsidR="001D4481" w:rsidRDefault="001D4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lang w:val="es-MX"/>
              </w:rPr>
            </w:pPr>
            <w:r>
              <w:rPr>
                <w:rFonts w:ascii="Poppins" w:hAnsi="Poppins" w:cs="Poppins"/>
                <w:b/>
                <w:bCs/>
                <w:lang w:val="es-MX"/>
              </w:rPr>
              <w:t>:</w:t>
            </w:r>
            <w:r w:rsidR="00264AC5">
              <w:rPr>
                <w:rFonts w:ascii="Poppins" w:hAnsi="Poppins" w:cs="Poppins"/>
                <w:b/>
                <w:bCs/>
                <w:lang w:val="es-MX"/>
              </w:rPr>
              <w:t xml:space="preserve"> Aline Morales</w:t>
            </w:r>
          </w:p>
        </w:tc>
      </w:tr>
    </w:tbl>
    <w:p w14:paraId="2E03C038" w14:textId="77777777" w:rsidR="001D4481" w:rsidRDefault="001D4481" w:rsidP="00892F55">
      <w:pPr>
        <w:jc w:val="center"/>
        <w:rPr>
          <w:i/>
          <w:iCs/>
          <w:lang w:val="es-MX"/>
        </w:rPr>
      </w:pPr>
    </w:p>
    <w:p w14:paraId="00D64BF6" w14:textId="6C0C46C4" w:rsidR="00892F55" w:rsidRDefault="00D9699F" w:rsidP="00892F55">
      <w:pPr>
        <w:jc w:val="center"/>
        <w:rPr>
          <w:i/>
          <w:iCs/>
          <w:lang w:val="es-MX"/>
        </w:rPr>
      </w:pPr>
      <w:r>
        <w:rPr>
          <w:i/>
          <w:iCs/>
          <w:lang w:val="es-MX"/>
        </w:rPr>
        <w:t>Selecciona la respuesta correcta, según corresponda:</w:t>
      </w:r>
    </w:p>
    <w:p w14:paraId="163AE967" w14:textId="77777777" w:rsidR="0079741D" w:rsidRPr="00892F55" w:rsidRDefault="0079741D" w:rsidP="00892F55">
      <w:pPr>
        <w:jc w:val="center"/>
        <w:rPr>
          <w:i/>
          <w:iCs/>
          <w:lang w:val="es-MX"/>
        </w:rPr>
      </w:pPr>
    </w:p>
    <w:p w14:paraId="383D6B07" w14:textId="77777777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El recorrido de un arreglo en Java requiere:</w:t>
      </w:r>
    </w:p>
    <w:p w14:paraId="273FBDD1" w14:textId="77777777" w:rsidR="005B16F1" w:rsidRPr="00264AC5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  <w:highlight w:val="yellow"/>
        </w:rPr>
      </w:pPr>
      <w:r w:rsidRPr="00264AC5">
        <w:rPr>
          <w:rFonts w:ascii="Poppins" w:hAnsi="Poppins" w:cs="Poppins"/>
          <w:sz w:val="24"/>
          <w:szCs w:val="24"/>
          <w:highlight w:val="yellow"/>
        </w:rPr>
        <w:t>Un ciclo For</w:t>
      </w:r>
    </w:p>
    <w:p w14:paraId="5361BF56" w14:textId="77777777" w:rsidR="005B16F1" w:rsidRPr="00C50197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Una sentencia System.out.println();</w:t>
      </w:r>
    </w:p>
    <w:p w14:paraId="67F619DC" w14:textId="77777777" w:rsidR="005B16F1" w:rsidRPr="00C50197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una sentencia If</w:t>
      </w:r>
    </w:p>
    <w:p w14:paraId="674B0208" w14:textId="6D18D9F3" w:rsidR="005B16F1" w:rsidRPr="00C50197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Ninguna respuesta es correcta</w:t>
      </w:r>
    </w:p>
    <w:p w14:paraId="666EAC2F" w14:textId="77777777" w:rsidR="0079741D" w:rsidRPr="00C50197" w:rsidRDefault="0079741D" w:rsidP="0079741D">
      <w:pPr>
        <w:pStyle w:val="Prrafodelista"/>
        <w:rPr>
          <w:rFonts w:ascii="Poppins" w:hAnsi="Poppins" w:cs="Poppins"/>
          <w:sz w:val="24"/>
          <w:szCs w:val="24"/>
        </w:rPr>
      </w:pPr>
    </w:p>
    <w:p w14:paraId="4399E970" w14:textId="677DF6B7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¿Cuáles son los principales conceptos de la programación orientada a objetos?</w:t>
      </w:r>
    </w:p>
    <w:p w14:paraId="029D432F" w14:textId="77777777" w:rsidR="005B16F1" w:rsidRPr="00C50197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Clase, objeto, variable, estructura</w:t>
      </w:r>
    </w:p>
    <w:p w14:paraId="66271F37" w14:textId="77777777" w:rsidR="005B16F1" w:rsidRPr="00264AC5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  <w:highlight w:val="yellow"/>
        </w:rPr>
      </w:pPr>
      <w:r w:rsidRPr="00264AC5">
        <w:rPr>
          <w:rFonts w:ascii="Poppins" w:hAnsi="Poppins" w:cs="Poppins"/>
          <w:sz w:val="24"/>
          <w:szCs w:val="24"/>
          <w:highlight w:val="yellow"/>
        </w:rPr>
        <w:t>Clase, objeto, método, atributo.</w:t>
      </w:r>
    </w:p>
    <w:p w14:paraId="05E56338" w14:textId="77777777" w:rsidR="005B16F1" w:rsidRPr="00C50197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Método, variable, estructura, objeto.</w:t>
      </w:r>
    </w:p>
    <w:p w14:paraId="4C1C047B" w14:textId="77777777" w:rsidR="005B16F1" w:rsidRPr="00C50197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Clase, objeto, estructura, variable.</w:t>
      </w:r>
    </w:p>
    <w:p w14:paraId="601389C6" w14:textId="77777777" w:rsidR="0079741D" w:rsidRPr="00C50197" w:rsidRDefault="0079741D" w:rsidP="0079741D">
      <w:pPr>
        <w:pStyle w:val="Prrafodelista"/>
        <w:rPr>
          <w:rFonts w:ascii="Poppins" w:hAnsi="Poppins" w:cs="Poppins"/>
          <w:sz w:val="24"/>
          <w:szCs w:val="24"/>
        </w:rPr>
      </w:pPr>
    </w:p>
    <w:p w14:paraId="69E4B1CE" w14:textId="3ED081E2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¿Qué son los métodos en Java?</w:t>
      </w:r>
    </w:p>
    <w:p w14:paraId="058624D9" w14:textId="77777777" w:rsidR="005B16F1" w:rsidRPr="00264AC5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  <w:highlight w:val="yellow"/>
        </w:rPr>
      </w:pPr>
      <w:r w:rsidRPr="00264AC5">
        <w:rPr>
          <w:rFonts w:ascii="Poppins" w:hAnsi="Poppins" w:cs="Poppins"/>
          <w:sz w:val="24"/>
          <w:szCs w:val="24"/>
          <w:highlight w:val="yellow"/>
        </w:rPr>
        <w:t>Un conjunto de instrucciones que realizan una tarea específica.</w:t>
      </w:r>
    </w:p>
    <w:p w14:paraId="064059B9" w14:textId="77777777" w:rsidR="005B16F1" w:rsidRPr="00C50197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Una plantilla que define la estructura y el comportamiento de un objeto.</w:t>
      </w:r>
    </w:p>
    <w:p w14:paraId="6DBECD38" w14:textId="77777777" w:rsidR="005B16F1" w:rsidRPr="00C50197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Un bloque de código que se ejecuta cuando se llama desde otro lugar del programa.</w:t>
      </w:r>
    </w:p>
    <w:p w14:paraId="4BD3D454" w14:textId="77777777" w:rsidR="005B16F1" w:rsidRPr="00C50197" w:rsidRDefault="005B16F1" w:rsidP="005B16F1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Variables que almacenan datos asociados a un objeto.</w:t>
      </w:r>
    </w:p>
    <w:p w14:paraId="5FFDC963" w14:textId="77777777" w:rsidR="0079741D" w:rsidRPr="00C50197" w:rsidRDefault="0079741D" w:rsidP="0079741D">
      <w:pPr>
        <w:pStyle w:val="Prrafodelista"/>
        <w:rPr>
          <w:rFonts w:ascii="Poppins" w:hAnsi="Poppins" w:cs="Poppins"/>
          <w:sz w:val="24"/>
          <w:szCs w:val="24"/>
        </w:rPr>
      </w:pPr>
    </w:p>
    <w:p w14:paraId="18858571" w14:textId="6899667D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¿Qué es una clase en Java?</w:t>
      </w:r>
    </w:p>
    <w:p w14:paraId="555CFB3E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Una función que realiza una tarea específica.</w:t>
      </w:r>
    </w:p>
    <w:p w14:paraId="6B1F6664" w14:textId="77777777" w:rsidR="005B16F1" w:rsidRPr="00264AC5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  <w:highlight w:val="yellow"/>
        </w:rPr>
      </w:pPr>
      <w:r w:rsidRPr="00264AC5">
        <w:rPr>
          <w:rFonts w:ascii="Poppins" w:hAnsi="Poppins" w:cs="Poppins"/>
          <w:sz w:val="24"/>
          <w:szCs w:val="24"/>
          <w:highlight w:val="yellow"/>
        </w:rPr>
        <w:t>Una plantilla que define la estructura y el comportamiento de un objeto.</w:t>
      </w:r>
    </w:p>
    <w:p w14:paraId="2EA8079C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Un bloque de código que se ejecuta cuando se llama desde otro lugar del programa.</w:t>
      </w:r>
    </w:p>
    <w:p w14:paraId="7F38BA1E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Una estructura de datos que almacena valores de tipos múltiples.</w:t>
      </w:r>
    </w:p>
    <w:p w14:paraId="44408479" w14:textId="77777777" w:rsidR="0079741D" w:rsidRPr="00C50197" w:rsidRDefault="0079741D" w:rsidP="0079741D">
      <w:pPr>
        <w:pStyle w:val="Prrafodelista"/>
        <w:rPr>
          <w:rFonts w:ascii="Poppins" w:hAnsi="Poppins" w:cs="Poppins"/>
          <w:sz w:val="24"/>
          <w:szCs w:val="24"/>
        </w:rPr>
      </w:pPr>
    </w:p>
    <w:p w14:paraId="3E4917EB" w14:textId="2623BE19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¿Qué son los atributos en Java?</w:t>
      </w:r>
    </w:p>
    <w:p w14:paraId="15277880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Un conjunto de instrucciones que realizan una tarea específica.</w:t>
      </w:r>
    </w:p>
    <w:p w14:paraId="26469015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Una plantilla que define la estructura y el comportamiento de un objeto.</w:t>
      </w:r>
    </w:p>
    <w:p w14:paraId="7C123756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Un bloque de código que se ejecuta cuando se llama desde otro lugar del programa.</w:t>
      </w:r>
    </w:p>
    <w:p w14:paraId="61E1E9E8" w14:textId="77777777" w:rsidR="005B16F1" w:rsidRPr="00264AC5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  <w:highlight w:val="yellow"/>
        </w:rPr>
      </w:pPr>
      <w:r w:rsidRPr="00264AC5">
        <w:rPr>
          <w:rFonts w:ascii="Poppins" w:hAnsi="Poppins" w:cs="Poppins"/>
          <w:sz w:val="24"/>
          <w:szCs w:val="24"/>
          <w:highlight w:val="yellow"/>
        </w:rPr>
        <w:t>Variables que almacenan datos asociados a un objeto.</w:t>
      </w:r>
    </w:p>
    <w:p w14:paraId="40E18CC4" w14:textId="77777777" w:rsidR="0079741D" w:rsidRPr="00C50197" w:rsidRDefault="0079741D" w:rsidP="0079741D">
      <w:pPr>
        <w:pStyle w:val="Prrafodelista"/>
        <w:rPr>
          <w:rFonts w:ascii="Poppins" w:hAnsi="Poppins" w:cs="Poppins"/>
          <w:sz w:val="24"/>
          <w:szCs w:val="24"/>
        </w:rPr>
      </w:pPr>
    </w:p>
    <w:p w14:paraId="32D7594D" w14:textId="7A26E30E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¿Cuáles son los cuatro pilares de la POO?</w:t>
      </w:r>
    </w:p>
    <w:p w14:paraId="0A89A7A8" w14:textId="18110187" w:rsidR="005B16F1" w:rsidRPr="00264AC5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  <w:highlight w:val="yellow"/>
        </w:rPr>
      </w:pPr>
      <w:r w:rsidRPr="00264AC5">
        <w:rPr>
          <w:rFonts w:ascii="Poppins" w:hAnsi="Poppins" w:cs="Poppins"/>
          <w:sz w:val="24"/>
          <w:szCs w:val="24"/>
          <w:highlight w:val="yellow"/>
        </w:rPr>
        <w:t>Encapsulación, herencia, polimorfismo y abstracción.</w:t>
      </w:r>
    </w:p>
    <w:p w14:paraId="5DF192D9" w14:textId="12DBCDEB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Variables, métodos, bucles y condicionales.</w:t>
      </w:r>
    </w:p>
    <w:p w14:paraId="179B7F3A" w14:textId="34651942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Lectura, escritura, actualización y eliminación.</w:t>
      </w:r>
    </w:p>
    <w:p w14:paraId="28BE081E" w14:textId="77777777" w:rsidR="0079741D" w:rsidRPr="00C50197" w:rsidRDefault="0079741D" w:rsidP="0079741D">
      <w:pPr>
        <w:pStyle w:val="Prrafodelista"/>
        <w:rPr>
          <w:rFonts w:ascii="Poppins" w:hAnsi="Poppins" w:cs="Poppins"/>
          <w:sz w:val="24"/>
          <w:szCs w:val="24"/>
        </w:rPr>
      </w:pPr>
    </w:p>
    <w:p w14:paraId="436C993B" w14:textId="27E21EA2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¿Qué es la encapsulación en POO?</w:t>
      </w:r>
    </w:p>
    <w:p w14:paraId="383F3903" w14:textId="77777777" w:rsidR="005B16F1" w:rsidRPr="00264AC5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  <w:highlight w:val="yellow"/>
        </w:rPr>
      </w:pPr>
      <w:r w:rsidRPr="00264AC5">
        <w:rPr>
          <w:rFonts w:ascii="Poppins" w:hAnsi="Poppins" w:cs="Poppins"/>
          <w:sz w:val="24"/>
          <w:szCs w:val="24"/>
          <w:highlight w:val="yellow"/>
        </w:rPr>
        <w:t>a) Ocultar los datos y métodos dentro de un objeto y solo permitir el acceso controlado a ellos.</w:t>
      </w:r>
    </w:p>
    <w:p w14:paraId="6C7AF3FD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lastRenderedPageBreak/>
        <w:t>b) Convertir datos en objetos.</w:t>
      </w:r>
    </w:p>
    <w:p w14:paraId="43EF3130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c) Un proceso para optimizar el rendimiento del código.</w:t>
      </w:r>
    </w:p>
    <w:p w14:paraId="404156C5" w14:textId="77777777" w:rsidR="0079741D" w:rsidRPr="00C50197" w:rsidRDefault="0079741D" w:rsidP="0079741D">
      <w:pPr>
        <w:pStyle w:val="Prrafodelista"/>
        <w:rPr>
          <w:rFonts w:ascii="Poppins" w:hAnsi="Poppins" w:cs="Poppins"/>
          <w:sz w:val="24"/>
          <w:szCs w:val="24"/>
        </w:rPr>
      </w:pPr>
    </w:p>
    <w:p w14:paraId="4A3ED714" w14:textId="1D4A2385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¿Cuál es el propósito de la palabra clave "this" en Java?</w:t>
      </w:r>
    </w:p>
    <w:p w14:paraId="67CDEF88" w14:textId="77777777" w:rsidR="005B16F1" w:rsidRPr="009111CE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  <w:highlight w:val="yellow"/>
        </w:rPr>
      </w:pPr>
      <w:r w:rsidRPr="009111CE">
        <w:rPr>
          <w:rFonts w:ascii="Poppins" w:hAnsi="Poppins" w:cs="Poppins"/>
          <w:sz w:val="24"/>
          <w:szCs w:val="24"/>
          <w:highlight w:val="yellow"/>
        </w:rPr>
        <w:t>a) Hace referencia al objeto actual.</w:t>
      </w:r>
    </w:p>
    <w:p w14:paraId="626B295E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b) Hace referencia a la clase actual.</w:t>
      </w:r>
    </w:p>
    <w:p w14:paraId="441EE9BE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c) No tiene ningún propósito en Java.</w:t>
      </w:r>
    </w:p>
    <w:p w14:paraId="1CB8F837" w14:textId="77777777" w:rsidR="0079741D" w:rsidRPr="00C50197" w:rsidRDefault="0079741D" w:rsidP="0079741D">
      <w:pPr>
        <w:pStyle w:val="Prrafodelista"/>
        <w:rPr>
          <w:rFonts w:ascii="Poppins" w:hAnsi="Poppins" w:cs="Poppins"/>
          <w:sz w:val="24"/>
          <w:szCs w:val="24"/>
        </w:rPr>
      </w:pPr>
    </w:p>
    <w:p w14:paraId="70F9FBC2" w14:textId="25AA98E9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¿Cuál es el propósito de usar generics en Java?</w:t>
      </w:r>
    </w:p>
    <w:p w14:paraId="413C243B" w14:textId="77777777" w:rsidR="005B16F1" w:rsidRPr="009111CE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  <w:highlight w:val="yellow"/>
        </w:rPr>
      </w:pPr>
      <w:r w:rsidRPr="009111CE">
        <w:rPr>
          <w:rFonts w:ascii="Poppins" w:hAnsi="Poppins" w:cs="Poppins"/>
          <w:sz w:val="24"/>
          <w:szCs w:val="24"/>
          <w:highlight w:val="yellow"/>
        </w:rPr>
        <w:t>Mejorar la seguridad y la legibilidad del código al proporcionar una mayor restricción en los tipos de datos que pueden ser almacenados en una colección.</w:t>
      </w:r>
    </w:p>
    <w:p w14:paraId="3B46D4DC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Reducir el rendimiento del programa.</w:t>
      </w:r>
    </w:p>
    <w:p w14:paraId="2760C534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Incrementar la complejidad del código.</w:t>
      </w:r>
    </w:p>
    <w:p w14:paraId="3450C277" w14:textId="19412E78" w:rsidR="0079741D" w:rsidRPr="00C50197" w:rsidRDefault="0079741D" w:rsidP="0079741D">
      <w:pPr>
        <w:pStyle w:val="Prrafodelista"/>
        <w:rPr>
          <w:rFonts w:ascii="Poppins" w:hAnsi="Poppins" w:cs="Poppins"/>
          <w:sz w:val="24"/>
          <w:szCs w:val="24"/>
        </w:rPr>
      </w:pPr>
    </w:p>
    <w:p w14:paraId="74A05FE6" w14:textId="478BDE22" w:rsidR="0079741D" w:rsidRPr="00C50197" w:rsidRDefault="0079741D" w:rsidP="0079741D">
      <w:pPr>
        <w:pStyle w:val="Prrafodelista"/>
        <w:rPr>
          <w:rFonts w:ascii="Poppins" w:hAnsi="Poppins" w:cs="Poppins"/>
          <w:sz w:val="24"/>
          <w:szCs w:val="24"/>
        </w:rPr>
      </w:pPr>
    </w:p>
    <w:p w14:paraId="5BD5A7A0" w14:textId="77777777" w:rsidR="0079741D" w:rsidRPr="00C50197" w:rsidRDefault="0079741D" w:rsidP="0079741D">
      <w:pPr>
        <w:pStyle w:val="Prrafodelista"/>
        <w:rPr>
          <w:rFonts w:ascii="Poppins" w:hAnsi="Poppins" w:cs="Poppins"/>
          <w:sz w:val="24"/>
          <w:szCs w:val="24"/>
        </w:rPr>
      </w:pPr>
    </w:p>
    <w:p w14:paraId="467A2818" w14:textId="7F171A16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¿Cuál es el propósito del bloque "finally" en Java?</w:t>
      </w:r>
    </w:p>
    <w:p w14:paraId="5760F024" w14:textId="77777777" w:rsidR="005B16F1" w:rsidRPr="009111CE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  <w:highlight w:val="yellow"/>
        </w:rPr>
      </w:pPr>
      <w:r w:rsidRPr="009111CE">
        <w:rPr>
          <w:rFonts w:ascii="Poppins" w:hAnsi="Poppins" w:cs="Poppins"/>
          <w:sz w:val="24"/>
          <w:szCs w:val="24"/>
          <w:highlight w:val="yellow"/>
        </w:rPr>
        <w:t>Se utiliza para ejecutar un bloque de código después de que se haya completado un bloque try-catch, independientemente de si se lanzó una excepción o no.</w:t>
      </w:r>
    </w:p>
    <w:p w14:paraId="3CE98399" w14:textId="77777777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No tiene ningún propósito.</w:t>
      </w:r>
    </w:p>
    <w:p w14:paraId="656A5B59" w14:textId="2586D0CB" w:rsidR="005B16F1" w:rsidRPr="00C50197" w:rsidRDefault="005B16F1" w:rsidP="00D9699F">
      <w:pPr>
        <w:pStyle w:val="Prrafodelista"/>
        <w:numPr>
          <w:ilvl w:val="1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sz w:val="24"/>
          <w:szCs w:val="24"/>
        </w:rPr>
        <w:t>Se utiliza para declarar una excepción.</w:t>
      </w:r>
    </w:p>
    <w:p w14:paraId="51927566" w14:textId="26DDA573" w:rsidR="00D9699F" w:rsidRPr="00C50197" w:rsidRDefault="00D9699F" w:rsidP="00D9699F">
      <w:pPr>
        <w:rPr>
          <w:rFonts w:ascii="Poppins" w:hAnsi="Poppins" w:cs="Poppins"/>
        </w:rPr>
      </w:pPr>
    </w:p>
    <w:p w14:paraId="2020F28A" w14:textId="2B054FBB" w:rsidR="00D9699F" w:rsidRPr="00C50197" w:rsidRDefault="00D9699F" w:rsidP="00D9699F">
      <w:pPr>
        <w:jc w:val="center"/>
        <w:rPr>
          <w:rFonts w:ascii="Poppins" w:hAnsi="Poppins" w:cs="Poppins"/>
        </w:rPr>
      </w:pPr>
      <w:r w:rsidRPr="00C50197">
        <w:rPr>
          <w:rFonts w:ascii="Poppins" w:hAnsi="Poppins" w:cs="Poppins"/>
          <w:i/>
          <w:iCs/>
          <w:lang w:val="es-MX"/>
        </w:rPr>
        <w:t>Responde las siguientes preguntas con tus propias palabras</w:t>
      </w:r>
    </w:p>
    <w:p w14:paraId="3C3F4C36" w14:textId="5D6EC10A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lastRenderedPageBreak/>
        <w:t>¿Qué es una excepción en Java?</w:t>
      </w:r>
      <w:r w:rsidR="00B3774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Son formas de contener los errores para que el programa no truene, mediante estas se pueden manejar los errores.</w:t>
      </w:r>
    </w:p>
    <w:p w14:paraId="635B7627" w14:textId="7CF0812F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una clase abstracta en Java?</w:t>
      </w:r>
      <w:r w:rsidR="00B37744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una clase que no se puede instanciar, pero esta si puede heredar sus métodos y atributos.</w:t>
      </w:r>
    </w:p>
    <w:p w14:paraId="46D09B65" w14:textId="39063E0D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una interfaz en Java?</w:t>
      </w:r>
      <w:r w:rsidR="00C76C6B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 contrato donde se definen métodos sin implementarlos, las clases pueden implementar interfaces, pero deben de implementar los métodos declarados</w:t>
      </w:r>
    </w:p>
    <w:p w14:paraId="4BE65ABE" w14:textId="676343E9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¿Cuál es la diferencia entre una clase abstracta y una interfaz en Java?</w:t>
      </w:r>
      <w:r w:rsidR="00C76C6B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Seria que en la interfaz se definen los </w:t>
      </w:r>
      <w:r w:rsidR="00753A5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métodos</w:t>
      </w:r>
      <w:r w:rsidR="00C76C6B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y estas definiciones se pueden implementar en varias clases y </w:t>
      </w:r>
      <w:r w:rsidR="00753A5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en la clase abstracta se pueden usar sus métodos y atributos a través de la herencia en otras clases</w:t>
      </w:r>
    </w:p>
    <w:p w14:paraId="5F33F7D3" w14:textId="0BB063B5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¿Pueden las interfaces tener variables?</w:t>
      </w:r>
      <w:r w:rsidR="00753A5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SI</w:t>
      </w:r>
    </w:p>
    <w:p w14:paraId="67B73A75" w14:textId="79E9EA0B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son las colecciones en Java?</w:t>
      </w:r>
      <w:r w:rsidR="00753A5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Son estructuras en donde se puede almacenar objetos o </w:t>
      </w:r>
      <w:r w:rsidR="0053067A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información</w:t>
      </w:r>
      <w:r w:rsidR="00753A5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por ejemplo una lista</w:t>
      </w:r>
    </w:p>
    <w:p w14:paraId="7B4A8E6A" w14:textId="2DC10653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¿Cuál es la diferencia entre una clase y un objeto en Java?</w:t>
      </w:r>
      <w:r w:rsidR="00753A5E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La clase es una plantilla donde se define los atributos y las acciones que tendrá el objeto y el objeto es una instancia de la clase donde puede tener acceso a los métodos y atributos</w:t>
      </w:r>
    </w:p>
    <w:p w14:paraId="764678A2" w14:textId="4C8A7966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un constructor en Java?</w:t>
      </w:r>
      <w:r w:rsidR="0053067A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un método que esta en la clase que se ejecuta cuando se instancia un objeto</w:t>
      </w:r>
    </w:p>
    <w:p w14:paraId="088ED012" w14:textId="33F57795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color w:val="0D0D0D"/>
          <w:sz w:val="24"/>
          <w:szCs w:val="24"/>
          <w:shd w:val="clear" w:color="auto" w:fill="FFFFFF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>¿Qué es el polimorfismo en Java?</w:t>
      </w:r>
      <w:r w:rsidR="0053067A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el diferente comportamiento que se le da a los métodos dependiendo del objeto</w:t>
      </w:r>
    </w:p>
    <w:p w14:paraId="69D107B2" w14:textId="58F089ED" w:rsidR="005B16F1" w:rsidRPr="00C50197" w:rsidRDefault="005B16F1" w:rsidP="005B16F1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C50197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lastRenderedPageBreak/>
        <w:t>¿Qué significa sobrescribir un método en Java?</w:t>
      </w:r>
      <w:r w:rsidR="0053067A">
        <w:rPr>
          <w:rFonts w:ascii="Poppins" w:hAnsi="Poppins" w:cs="Poppins"/>
          <w:color w:val="0D0D0D"/>
          <w:sz w:val="24"/>
          <w:szCs w:val="24"/>
          <w:shd w:val="clear" w:color="auto" w:fill="FFFFFF"/>
        </w:rPr>
        <w:t xml:space="preserve"> Es reescribir un método heredado o definido en una interfaz para darle otro comportamiento</w:t>
      </w:r>
    </w:p>
    <w:p w14:paraId="325351FE" w14:textId="77777777" w:rsidR="00524780" w:rsidRDefault="00524780" w:rsidP="00892F55">
      <w:pPr>
        <w:spacing w:after="0" w:line="360" w:lineRule="auto"/>
        <w:rPr>
          <w:lang w:val="es-MX"/>
        </w:rPr>
      </w:pPr>
    </w:p>
    <w:p w14:paraId="00374C1E" w14:textId="77777777" w:rsidR="007671D8" w:rsidRDefault="007671D8" w:rsidP="00892F55">
      <w:pPr>
        <w:spacing w:after="0" w:line="360" w:lineRule="auto"/>
        <w:rPr>
          <w:lang w:val="es-MX"/>
        </w:rPr>
      </w:pPr>
    </w:p>
    <w:p w14:paraId="5A942556" w14:textId="5CE26571" w:rsidR="00892F55" w:rsidRDefault="00892F55" w:rsidP="00892F55">
      <w:pPr>
        <w:spacing w:after="0" w:line="360" w:lineRule="auto"/>
        <w:rPr>
          <w:lang w:val="es-MX"/>
        </w:rPr>
      </w:pPr>
      <w:r>
        <w:rPr>
          <w:lang w:val="es-MX"/>
        </w:rPr>
        <w:t xml:space="preserve"> </w:t>
      </w:r>
    </w:p>
    <w:p w14:paraId="053C6F95" w14:textId="77777777" w:rsidR="00892F55" w:rsidRPr="00892F55" w:rsidRDefault="00892F55" w:rsidP="00892F55">
      <w:pPr>
        <w:spacing w:after="0" w:line="360" w:lineRule="auto"/>
        <w:rPr>
          <w:lang w:val="es-MX"/>
        </w:rPr>
      </w:pPr>
    </w:p>
    <w:sectPr w:rsidR="00892F55" w:rsidRPr="00892F55" w:rsidSect="001072AA">
      <w:headerReference w:type="default" r:id="rId11"/>
      <w:footerReference w:type="default" r:id="rId12"/>
      <w:pgSz w:w="12240" w:h="15840" w:code="1"/>
      <w:pgMar w:top="2694" w:right="1584" w:bottom="504" w:left="158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EA424" w14:textId="77777777" w:rsidR="00762954" w:rsidRDefault="00762954" w:rsidP="00376205">
      <w:r>
        <w:separator/>
      </w:r>
    </w:p>
  </w:endnote>
  <w:endnote w:type="continuationSeparator" w:id="0">
    <w:p w14:paraId="67F8860A" w14:textId="77777777" w:rsidR="00762954" w:rsidRDefault="00762954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44"/>
      <w:gridCol w:w="560"/>
      <w:gridCol w:w="559"/>
      <w:gridCol w:w="559"/>
      <w:gridCol w:w="559"/>
      <w:gridCol w:w="559"/>
    </w:tblGrid>
    <w:tr w:rsidR="00C92100" w:rsidRPr="00471218" w14:paraId="25252A0B" w14:textId="77777777" w:rsidTr="0061457D">
      <w:trPr>
        <w:trHeight w:val="622"/>
        <w:jc w:val="center"/>
      </w:trPr>
      <w:tc>
        <w:tcPr>
          <w:tcW w:w="10343" w:type="dxa"/>
          <w:gridSpan w:val="4"/>
          <w:vAlign w:val="center"/>
        </w:tcPr>
        <w:p w14:paraId="26DEA968" w14:textId="6C31C7FF" w:rsidR="00C92100" w:rsidRPr="001072AA" w:rsidRDefault="001072AA" w:rsidP="0061457D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Capacitación </w:t>
          </w:r>
          <w:r w:rsidRPr="001072AA">
            <w:rPr>
              <w:rFonts w:ascii="Century Gothic" w:hAnsi="Century Gothic"/>
              <w:b/>
              <w:bCs/>
              <w:i/>
              <w:iCs/>
            </w:rPr>
            <w:t>ENUCOM</w:t>
          </w:r>
        </w:p>
      </w:tc>
      <w:tc>
        <w:tcPr>
          <w:tcW w:w="567" w:type="dxa"/>
          <w:vAlign w:val="center"/>
        </w:tcPr>
        <w:p w14:paraId="4715CF9A" w14:textId="1C3F2337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3494BA" w:themeFill="accent1"/>
        </w:tcPr>
        <w:p w14:paraId="2ACA121A" w14:textId="77777777" w:rsidR="00C92100" w:rsidRPr="00471218" w:rsidRDefault="00C92100" w:rsidP="00C92100">
          <w:pPr>
            <w:pStyle w:val="Piedepgina"/>
          </w:pPr>
        </w:p>
      </w:tc>
    </w:tr>
    <w:tr w:rsidR="00C92100" w:rsidRPr="00471218" w14:paraId="0CBD791B" w14:textId="77777777" w:rsidTr="0061457D">
      <w:trPr>
        <w:trHeight w:val="623"/>
        <w:jc w:val="center"/>
      </w:trPr>
      <w:tc>
        <w:tcPr>
          <w:tcW w:w="9776" w:type="dxa"/>
          <w:gridSpan w:val="3"/>
          <w:vAlign w:val="center"/>
        </w:tcPr>
        <w:p w14:paraId="1DCA9D1F" w14:textId="38DA7FA9" w:rsidR="00C92100" w:rsidRPr="001072AA" w:rsidRDefault="001072AA" w:rsidP="00C92100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Semana </w:t>
          </w:r>
          <w:r w:rsidR="00E64B78">
            <w:rPr>
              <w:rFonts w:ascii="Century Gothic" w:hAnsi="Century Gothic"/>
              <w:i/>
              <w:iCs/>
            </w:rPr>
            <w:t>1</w:t>
          </w:r>
        </w:p>
      </w:tc>
      <w:tc>
        <w:tcPr>
          <w:tcW w:w="567" w:type="dxa"/>
          <w:vAlign w:val="center"/>
        </w:tcPr>
        <w:p w14:paraId="00FA7FCA" w14:textId="498ED12F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2683C6" w:themeFill="accent6"/>
        </w:tcPr>
        <w:p w14:paraId="25050D79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DE2B16D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04B6E9C4" w14:textId="77777777" w:rsidTr="0061457D">
      <w:trPr>
        <w:trHeight w:val="622"/>
        <w:jc w:val="center"/>
      </w:trPr>
      <w:tc>
        <w:tcPr>
          <w:tcW w:w="9209" w:type="dxa"/>
          <w:gridSpan w:val="2"/>
          <w:vAlign w:val="center"/>
        </w:tcPr>
        <w:p w14:paraId="5BDBBC27" w14:textId="47D52CF4" w:rsidR="00C92100" w:rsidRPr="001072AA" w:rsidRDefault="00D9699F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>POO</w:t>
          </w:r>
          <w:r w:rsidR="007671D8">
            <w:rPr>
              <w:rFonts w:ascii="Century Gothic" w:hAnsi="Century Gothic"/>
              <w:i/>
              <w:iCs/>
            </w:rPr>
            <w:t xml:space="preserve"> - </w:t>
          </w:r>
          <w:r>
            <w:rPr>
              <w:rFonts w:ascii="Century Gothic" w:hAnsi="Century Gothic"/>
              <w:i/>
              <w:iCs/>
            </w:rPr>
            <w:t>JAVA</w:t>
          </w:r>
        </w:p>
      </w:tc>
      <w:tc>
        <w:tcPr>
          <w:tcW w:w="567" w:type="dxa"/>
          <w:vAlign w:val="center"/>
        </w:tcPr>
        <w:p w14:paraId="17CDF89D" w14:textId="7DD30DC4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53C76DB5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24C8AE52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1D4330A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2BEE882B" w14:textId="77777777" w:rsidTr="0061457D">
      <w:trPr>
        <w:trHeight w:val="623"/>
        <w:jc w:val="center"/>
      </w:trPr>
      <w:tc>
        <w:tcPr>
          <w:tcW w:w="8642" w:type="dxa"/>
          <w:vAlign w:val="center"/>
        </w:tcPr>
        <w:p w14:paraId="7832C397" w14:textId="086EEAE6" w:rsidR="00C92100" w:rsidRPr="001072AA" w:rsidRDefault="001072AA" w:rsidP="00C92100">
          <w:pPr>
            <w:pStyle w:val="Piedepgina"/>
            <w:ind w:right="30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Instructor: </w:t>
          </w:r>
          <w:r w:rsidR="009A1BDC">
            <w:rPr>
              <w:rFonts w:ascii="Century Gothic" w:hAnsi="Century Gothic"/>
              <w:i/>
              <w:iCs/>
            </w:rPr>
            <w:t>Ing.</w:t>
          </w:r>
          <w:r w:rsidR="000176F0">
            <w:rPr>
              <w:rFonts w:ascii="Century Gothic" w:hAnsi="Century Gothic"/>
              <w:i/>
              <w:iCs/>
            </w:rPr>
            <w:t xml:space="preserve"> Nombre del Instructor</w:t>
          </w:r>
          <w:r w:rsidR="009A1BDC">
            <w:rPr>
              <w:rFonts w:ascii="Century Gothic" w:hAnsi="Century Gothic"/>
              <w:i/>
              <w:iCs/>
            </w:rPr>
            <w:t xml:space="preserve"> </w:t>
          </w:r>
        </w:p>
      </w:tc>
      <w:tc>
        <w:tcPr>
          <w:tcW w:w="567" w:type="dxa"/>
          <w:vAlign w:val="center"/>
        </w:tcPr>
        <w:p w14:paraId="4E866B52" w14:textId="6E59EFF0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373545" w:themeFill="text2"/>
        </w:tcPr>
        <w:p w14:paraId="15CFFF2F" w14:textId="77777777" w:rsidR="00C92100" w:rsidRPr="001072AA" w:rsidRDefault="00C92100" w:rsidP="00145359">
          <w:pPr>
            <w:pStyle w:val="Piedepgina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677D721B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528F7350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6447A76A" w14:textId="77777777" w:rsidR="00C92100" w:rsidRPr="00471218" w:rsidRDefault="00C92100" w:rsidP="00145359">
          <w:pPr>
            <w:pStyle w:val="Piedepgina"/>
          </w:pPr>
        </w:p>
      </w:tc>
    </w:tr>
  </w:tbl>
  <w:p w14:paraId="78EA9A5B" w14:textId="77777777" w:rsidR="00F6710A" w:rsidRPr="00471218" w:rsidRDefault="00F6710A" w:rsidP="00145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1AAFA" w14:textId="77777777" w:rsidR="00762954" w:rsidRDefault="00762954" w:rsidP="00376205">
      <w:r>
        <w:separator/>
      </w:r>
    </w:p>
  </w:footnote>
  <w:footnote w:type="continuationSeparator" w:id="0">
    <w:p w14:paraId="5D8BACFF" w14:textId="77777777" w:rsidR="00762954" w:rsidRDefault="00762954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33"/>
      <w:gridCol w:w="4307"/>
    </w:tblGrid>
    <w:tr w:rsidR="001A79C0" w:rsidRPr="00471218" w14:paraId="4539A55B" w14:textId="77777777" w:rsidTr="00D907F8">
      <w:trPr>
        <w:jc w:val="center"/>
      </w:trPr>
      <w:tc>
        <w:tcPr>
          <w:tcW w:w="6946" w:type="dxa"/>
        </w:tcPr>
        <w:p w14:paraId="5AC99E12" w14:textId="41E28B0C" w:rsidR="001A79C0" w:rsidRPr="00471218" w:rsidRDefault="001072AA" w:rsidP="00FB21D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86397B" wp14:editId="70CCBB4B">
                    <wp:simplePos x="0" y="0"/>
                    <wp:positionH relativeFrom="column">
                      <wp:posOffset>2177700</wp:posOffset>
                    </wp:positionH>
                    <wp:positionV relativeFrom="paragraph">
                      <wp:posOffset>277473</wp:posOffset>
                    </wp:positionV>
                    <wp:extent cx="3248528" cy="1828800"/>
                    <wp:effectExtent l="0" t="0" r="0" b="0"/>
                    <wp:wrapNone/>
                    <wp:docPr id="46" name="Cuadro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48528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F1C32" w14:textId="4139526D" w:rsidR="001072AA" w:rsidRPr="000176F0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EXAMEN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892F55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TEÓRICO</w:t>
                                </w:r>
                                <w:r w:rsidR="000176F0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5B16F1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POO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48639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" o:spid="_x0000_s1026" type="#_x0000_t202" style="position:absolute;margin-left:171.45pt;margin-top:21.85pt;width:255.8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" filled="f" stroked="f">
                    <v:textbox style="mso-fit-shape-to-text:t">
                      <w:txbxContent>
                        <w:p w14:paraId="6F8F1C32" w14:textId="4139526D" w:rsidR="001072AA" w:rsidRPr="000176F0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EXAMEN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892F55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TEÓRICO</w:t>
                          </w:r>
                          <w:r w:rsidR="000176F0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5B16F1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POO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A79C0" w:rsidRPr="00471218">
            <w:rPr>
              <w:noProof/>
              <w:lang w:bidi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DEA28" wp14:editId="15B87B64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1905</wp:posOffset>
                    </wp:positionV>
                    <wp:extent cx="1371600" cy="1600200"/>
                    <wp:effectExtent l="0" t="0" r="0" b="0"/>
                    <wp:wrapNone/>
                    <wp:docPr id="7" name="Grupo 7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0" y="0"/>
                              <a:chExt cx="1369609" cy="1600200"/>
                            </a:xfrm>
                          </wpg:grpSpPr>
                          <wps:wsp>
                            <wps:cNvPr id="1" name="Rectángulo 1"/>
                            <wps:cNvSpPr/>
                            <wps:spPr>
                              <a:xfrm>
                                <a:off x="0" y="0"/>
                                <a:ext cx="347472" cy="1600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ángulo 2"/>
                            <wps:cNvSpPr/>
                            <wps:spPr>
                              <a:xfrm>
                                <a:off x="336168" y="0"/>
                                <a:ext cx="34290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3"/>
                            <wps:cNvSpPr/>
                            <wps:spPr>
                              <a:xfrm>
                                <a:off x="679153" y="0"/>
                                <a:ext cx="3429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4"/>
                            <wps:cNvSpPr/>
                            <wps:spPr>
                              <a:xfrm>
                                <a:off x="1022137" y="0"/>
                                <a:ext cx="347472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9DF9BF1" id="Grupo 7" o:spid="_x0000_s1026" alt="Elemento decorativo" style="position:absolute;margin-left:.15pt;margin-top:.15pt;width:108pt;height:126pt;z-index:-251657216" coordsize="1369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">
                    <v:rect id="Rectángulo 1" o:spid="_x0000_s1027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      <v:rect id="Rectángulo 2" o:spid="_x0000_s1028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" fillcolor="#2683c6 [3209]" stroked="f" strokeweight="1pt"/>
                    <v:rect id="Rectángulo 3" o:spid="_x0000_s1029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" fillcolor="#75bda7 [3206]" stroked="f" strokeweight="1pt"/>
                    <v:rect id="Rectángulo 4" o:spid="_x0000_s1030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373545 [3215]" stroked="f" strokeweight="1pt"/>
                  </v:group>
                </w:pict>
              </mc:Fallback>
            </mc:AlternateContent>
          </w:r>
        </w:p>
      </w:tc>
      <w:tc>
        <w:tcPr>
          <w:tcW w:w="4253" w:type="dxa"/>
        </w:tcPr>
        <w:p w14:paraId="03C204AA" w14:textId="1E190BB3" w:rsidR="001A79C0" w:rsidRPr="00471218" w:rsidRDefault="001072AA" w:rsidP="00D907F8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98A28A" wp14:editId="5C5A5C44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45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89655B" w14:textId="241C68A2" w:rsidR="00F6710A" w:rsidRPr="00471218" w:rsidRDefault="00F6710A" w:rsidP="00FB21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29C"/>
    <w:multiLevelType w:val="hybridMultilevel"/>
    <w:tmpl w:val="874629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41A4"/>
    <w:multiLevelType w:val="hybridMultilevel"/>
    <w:tmpl w:val="E38C20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71A9E"/>
    <w:multiLevelType w:val="multilevel"/>
    <w:tmpl w:val="90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F4A04"/>
    <w:multiLevelType w:val="hybridMultilevel"/>
    <w:tmpl w:val="5FEAF6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A63A5"/>
    <w:multiLevelType w:val="multilevel"/>
    <w:tmpl w:val="10C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22D"/>
    <w:multiLevelType w:val="hybridMultilevel"/>
    <w:tmpl w:val="EDFC7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B0D33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E240C"/>
    <w:multiLevelType w:val="multilevel"/>
    <w:tmpl w:val="588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C7BDA"/>
    <w:multiLevelType w:val="multilevel"/>
    <w:tmpl w:val="76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A71E3"/>
    <w:multiLevelType w:val="hybridMultilevel"/>
    <w:tmpl w:val="B718C0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72F08"/>
    <w:multiLevelType w:val="hybridMultilevel"/>
    <w:tmpl w:val="779407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7B52C8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0E41ED"/>
    <w:multiLevelType w:val="multilevel"/>
    <w:tmpl w:val="D1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27BE3"/>
    <w:multiLevelType w:val="hybridMultilevel"/>
    <w:tmpl w:val="E6BAF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E83DD5"/>
    <w:multiLevelType w:val="multilevel"/>
    <w:tmpl w:val="C16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77AAD"/>
    <w:multiLevelType w:val="hybridMultilevel"/>
    <w:tmpl w:val="3856AF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8"/>
  </w:num>
  <w:num w:numId="4">
    <w:abstractNumId w:val="14"/>
  </w:num>
  <w:num w:numId="5">
    <w:abstractNumId w:val="2"/>
  </w:num>
  <w:num w:numId="6">
    <w:abstractNumId w:val="7"/>
  </w:num>
  <w:num w:numId="7">
    <w:abstractNumId w:val="0"/>
  </w:num>
  <w:num w:numId="8">
    <w:abstractNumId w:val="9"/>
  </w:num>
  <w:num w:numId="9">
    <w:abstractNumId w:val="1"/>
  </w:num>
  <w:num w:numId="10">
    <w:abstractNumId w:val="5"/>
  </w:num>
  <w:num w:numId="11">
    <w:abstractNumId w:val="10"/>
  </w:num>
  <w:num w:numId="12">
    <w:abstractNumId w:val="13"/>
  </w:num>
  <w:num w:numId="13">
    <w:abstractNumId w:val="11"/>
  </w:num>
  <w:num w:numId="14">
    <w:abstractNumId w:val="6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A"/>
    <w:rsid w:val="000176F0"/>
    <w:rsid w:val="00024E1E"/>
    <w:rsid w:val="0009762D"/>
    <w:rsid w:val="000E3C24"/>
    <w:rsid w:val="001066EC"/>
    <w:rsid w:val="001072AA"/>
    <w:rsid w:val="001320FD"/>
    <w:rsid w:val="00145359"/>
    <w:rsid w:val="00182EC3"/>
    <w:rsid w:val="00184742"/>
    <w:rsid w:val="001A79C0"/>
    <w:rsid w:val="001C5CAB"/>
    <w:rsid w:val="001D4481"/>
    <w:rsid w:val="001E4B0C"/>
    <w:rsid w:val="00264AC5"/>
    <w:rsid w:val="002830EC"/>
    <w:rsid w:val="002F696F"/>
    <w:rsid w:val="003049BB"/>
    <w:rsid w:val="00306781"/>
    <w:rsid w:val="00323A60"/>
    <w:rsid w:val="00327ABF"/>
    <w:rsid w:val="00351E19"/>
    <w:rsid w:val="0035389F"/>
    <w:rsid w:val="00373B90"/>
    <w:rsid w:val="00376205"/>
    <w:rsid w:val="00380F44"/>
    <w:rsid w:val="003951D5"/>
    <w:rsid w:val="00396549"/>
    <w:rsid w:val="003970AC"/>
    <w:rsid w:val="003A6A4C"/>
    <w:rsid w:val="003C6FFB"/>
    <w:rsid w:val="003D0547"/>
    <w:rsid w:val="003F6F79"/>
    <w:rsid w:val="00407D91"/>
    <w:rsid w:val="0042510E"/>
    <w:rsid w:val="00425A9C"/>
    <w:rsid w:val="00445EC4"/>
    <w:rsid w:val="0046516C"/>
    <w:rsid w:val="00471218"/>
    <w:rsid w:val="004719BA"/>
    <w:rsid w:val="00494123"/>
    <w:rsid w:val="00524780"/>
    <w:rsid w:val="0053067A"/>
    <w:rsid w:val="005550C9"/>
    <w:rsid w:val="0059362C"/>
    <w:rsid w:val="005942EB"/>
    <w:rsid w:val="005A519B"/>
    <w:rsid w:val="005B16F1"/>
    <w:rsid w:val="005E4228"/>
    <w:rsid w:val="0060159F"/>
    <w:rsid w:val="0061457D"/>
    <w:rsid w:val="0062123A"/>
    <w:rsid w:val="00626CDC"/>
    <w:rsid w:val="00646E75"/>
    <w:rsid w:val="00682F52"/>
    <w:rsid w:val="006B01BD"/>
    <w:rsid w:val="00753A5E"/>
    <w:rsid w:val="00762954"/>
    <w:rsid w:val="007671D8"/>
    <w:rsid w:val="0078446A"/>
    <w:rsid w:val="0079741D"/>
    <w:rsid w:val="007B19DB"/>
    <w:rsid w:val="007B3B00"/>
    <w:rsid w:val="008009DA"/>
    <w:rsid w:val="00810A41"/>
    <w:rsid w:val="008203DD"/>
    <w:rsid w:val="008456BB"/>
    <w:rsid w:val="00877759"/>
    <w:rsid w:val="00892F55"/>
    <w:rsid w:val="009111CE"/>
    <w:rsid w:val="00914211"/>
    <w:rsid w:val="00922646"/>
    <w:rsid w:val="00933362"/>
    <w:rsid w:val="009678E6"/>
    <w:rsid w:val="009834A5"/>
    <w:rsid w:val="009864AB"/>
    <w:rsid w:val="00995AEA"/>
    <w:rsid w:val="009A1BDC"/>
    <w:rsid w:val="009B3BD5"/>
    <w:rsid w:val="009C28ED"/>
    <w:rsid w:val="009E2E03"/>
    <w:rsid w:val="009E5AB2"/>
    <w:rsid w:val="00A00DA7"/>
    <w:rsid w:val="00A31F9E"/>
    <w:rsid w:val="00A77DE4"/>
    <w:rsid w:val="00A90B67"/>
    <w:rsid w:val="00AE39B6"/>
    <w:rsid w:val="00B37744"/>
    <w:rsid w:val="00C067BD"/>
    <w:rsid w:val="00C13B06"/>
    <w:rsid w:val="00C22B12"/>
    <w:rsid w:val="00C31FE7"/>
    <w:rsid w:val="00C45552"/>
    <w:rsid w:val="00C50197"/>
    <w:rsid w:val="00C55116"/>
    <w:rsid w:val="00C6127A"/>
    <w:rsid w:val="00C76C6B"/>
    <w:rsid w:val="00C92100"/>
    <w:rsid w:val="00CC7BB9"/>
    <w:rsid w:val="00CD384D"/>
    <w:rsid w:val="00CE1FF8"/>
    <w:rsid w:val="00D12C5E"/>
    <w:rsid w:val="00D14447"/>
    <w:rsid w:val="00D41A8D"/>
    <w:rsid w:val="00D574C1"/>
    <w:rsid w:val="00D907F8"/>
    <w:rsid w:val="00D9699F"/>
    <w:rsid w:val="00DD0998"/>
    <w:rsid w:val="00DF4713"/>
    <w:rsid w:val="00E0756B"/>
    <w:rsid w:val="00E45756"/>
    <w:rsid w:val="00E55D74"/>
    <w:rsid w:val="00E55FAE"/>
    <w:rsid w:val="00E64B78"/>
    <w:rsid w:val="00EC7346"/>
    <w:rsid w:val="00ED4963"/>
    <w:rsid w:val="00EF18D8"/>
    <w:rsid w:val="00F07226"/>
    <w:rsid w:val="00F405F8"/>
    <w:rsid w:val="00F407B7"/>
    <w:rsid w:val="00F46FBE"/>
    <w:rsid w:val="00F567FC"/>
    <w:rsid w:val="00F670DA"/>
    <w:rsid w:val="00F6710A"/>
    <w:rsid w:val="00F91CC2"/>
    <w:rsid w:val="00FB21D8"/>
    <w:rsid w:val="00FE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E9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B21D8"/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C067BD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7B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semiHidden/>
    <w:rsid w:val="00F46FBE"/>
    <w:pPr>
      <w:spacing w:before="72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SaludoCar">
    <w:name w:val="Saludo Car"/>
    <w:basedOn w:val="Fuentedeprrafopredeter"/>
    <w:link w:val="Saludo"/>
    <w:uiPriority w:val="4"/>
    <w:semiHidden/>
    <w:rsid w:val="00FB21D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61457D"/>
    <w:pPr>
      <w:spacing w:before="480" w:after="72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61457D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61457D"/>
    <w:pPr>
      <w:spacing w:before="40" w:after="0" w:line="288" w:lineRule="auto"/>
    </w:pPr>
    <w:rPr>
      <w:rFonts w:eastAsiaTheme="minorHAnsi"/>
      <w:b/>
      <w:bCs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61457D"/>
    <w:rPr>
      <w:rFonts w:eastAsiaTheme="minorHAnsi"/>
      <w:b/>
      <w:bCs/>
      <w:kern w:val="20"/>
      <w:szCs w:val="20"/>
    </w:rPr>
  </w:style>
  <w:style w:type="paragraph" w:styleId="Ttulo">
    <w:name w:val="Title"/>
    <w:basedOn w:val="Normal"/>
    <w:next w:val="Normal"/>
    <w:link w:val="TtuloCar"/>
    <w:uiPriority w:val="1"/>
    <w:semiHidden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semiHidden/>
    <w:rsid w:val="00FB21D8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67BD"/>
  </w:style>
  <w:style w:type="paragraph" w:styleId="Piedepgina">
    <w:name w:val="footer"/>
    <w:basedOn w:val="Normal"/>
    <w:link w:val="PiedepginaCar"/>
    <w:uiPriority w:val="99"/>
    <w:qFormat/>
    <w:rsid w:val="0061457D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57D"/>
  </w:style>
  <w:style w:type="table" w:styleId="Tablaconcuadrcula">
    <w:name w:val="Table Grid"/>
    <w:basedOn w:val="Tablanormal"/>
    <w:uiPriority w:val="39"/>
    <w:rsid w:val="00810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10A41"/>
    <w:rPr>
      <w:color w:val="808080"/>
    </w:rPr>
  </w:style>
  <w:style w:type="paragraph" w:customStyle="1" w:styleId="Nombredeldestinatario">
    <w:name w:val="Nombre del destinatario"/>
    <w:basedOn w:val="Normal"/>
    <w:next w:val="Normal"/>
    <w:uiPriority w:val="1"/>
    <w:qFormat/>
    <w:rsid w:val="00145359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uiPriority w:val="2"/>
    <w:qFormat/>
    <w:rsid w:val="000E3C24"/>
    <w:pPr>
      <w:spacing w:after="480"/>
      <w:contextualSpacing/>
    </w:pPr>
  </w:style>
  <w:style w:type="paragraph" w:styleId="Fecha">
    <w:name w:val="Date"/>
    <w:basedOn w:val="Normal"/>
    <w:next w:val="Normal"/>
    <w:link w:val="FechaCar"/>
    <w:uiPriority w:val="1"/>
    <w:qFormat/>
    <w:rsid w:val="00145359"/>
    <w:pPr>
      <w:spacing w:after="600"/>
    </w:pPr>
  </w:style>
  <w:style w:type="character" w:customStyle="1" w:styleId="FechaCar">
    <w:name w:val="Fecha Car"/>
    <w:basedOn w:val="Fuentedeprrafopredeter"/>
    <w:link w:val="Fecha"/>
    <w:uiPriority w:val="1"/>
    <w:rsid w:val="00FB21D8"/>
  </w:style>
  <w:style w:type="paragraph" w:styleId="Sinespaciado">
    <w:name w:val="No Spacing"/>
    <w:uiPriority w:val="1"/>
    <w:semiHidden/>
    <w:rsid w:val="00327ABF"/>
    <w:pPr>
      <w:spacing w:after="0"/>
    </w:pPr>
  </w:style>
  <w:style w:type="character" w:styleId="Textoennegrita">
    <w:name w:val="Strong"/>
    <w:basedOn w:val="Fuentedeprrafopredeter"/>
    <w:uiPriority w:val="22"/>
    <w:qFormat/>
    <w:rsid w:val="001072AA"/>
    <w:rPr>
      <w:b/>
      <w:bCs/>
    </w:rPr>
  </w:style>
  <w:style w:type="paragraph" w:styleId="Prrafodelista">
    <w:name w:val="List Paragraph"/>
    <w:basedOn w:val="Normal"/>
    <w:uiPriority w:val="34"/>
    <w:qFormat/>
    <w:rsid w:val="005B16F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 w:eastAsia="en-US"/>
      <w14:ligatures w14:val="standardContextual"/>
    </w:rPr>
  </w:style>
  <w:style w:type="table" w:styleId="Tablanormal2">
    <w:name w:val="Plain Table 2"/>
    <w:basedOn w:val="Tablanormal"/>
    <w:uiPriority w:val="42"/>
    <w:rsid w:val="001D4481"/>
    <w:pPr>
      <w:spacing w:after="0"/>
    </w:pPr>
    <w:rPr>
      <w:rFonts w:cs="Calibri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embrete%20con%20escalones%20azule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0BE4D-B9D1-40C4-9CFF-53047A96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E12C9D-A3AF-4944-96AA-6000DBD96C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493AE6-117B-4C0B-B0C6-765187DE8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8484AF4-73BF-45CA-A524-0D796F244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escalones azules</Template>
  <TotalTime>0</TotalTime>
  <Pages>5</Pages>
  <Words>633</Words>
  <Characters>3484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Examen Teórico POO</vt:lpstr>
      <vt:lpstr/>
    </vt:vector>
  </TitlesOfParts>
  <Manager/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Teórico POO</dc:title>
  <dc:subject>BASE DE DATOS</dc:subject>
  <dc:creator/>
  <cp:keywords>ENUCOM</cp:keywords>
  <dc:description/>
  <cp:lastModifiedBy/>
  <cp:revision>1</cp:revision>
  <dcterms:created xsi:type="dcterms:W3CDTF">2024-05-02T18:26:00Z</dcterms:created>
  <dcterms:modified xsi:type="dcterms:W3CDTF">2025-09-05T21:15:00Z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