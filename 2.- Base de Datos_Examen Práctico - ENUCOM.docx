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8246C5" w:rsidRPr="008246C5" w14:paraId="5E8AEA28" w14:textId="77777777" w:rsidTr="00824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80DDF95" w14:textId="23E5FAA7" w:rsidR="008246C5" w:rsidRPr="008246C5" w:rsidRDefault="008246C5" w:rsidP="008246C5">
            <w:pPr>
              <w:rPr>
                <w:rFonts w:ascii="Poppins" w:hAnsi="Poppins" w:cs="Poppins"/>
                <w:lang w:val="es-MX"/>
              </w:rPr>
            </w:pPr>
            <w:r w:rsidRPr="008246C5"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</w:tcPr>
          <w:p w14:paraId="57471F5C" w14:textId="73AD0B3B" w:rsidR="008246C5" w:rsidRPr="008246C5" w:rsidRDefault="008246C5" w:rsidP="00824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</w:p>
        </w:tc>
      </w:tr>
      <w:tr w:rsidR="008246C5" w:rsidRPr="008246C5" w14:paraId="6F76B5E8" w14:textId="77777777" w:rsidTr="0082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B8FDE63" w14:textId="74A84ED3" w:rsidR="008246C5" w:rsidRPr="008246C5" w:rsidRDefault="008246C5" w:rsidP="008246C5">
            <w:pPr>
              <w:rPr>
                <w:rFonts w:ascii="Poppins" w:hAnsi="Poppins" w:cs="Poppins"/>
                <w:lang w:val="es-MX"/>
              </w:rPr>
            </w:pPr>
            <w:r w:rsidRPr="008246C5"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</w:tcPr>
          <w:p w14:paraId="595365D6" w14:textId="5094B9CA" w:rsidR="008246C5" w:rsidRPr="008246C5" w:rsidRDefault="008246C5" w:rsidP="00824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 w:rsidRPr="008246C5">
              <w:rPr>
                <w:rFonts w:ascii="Poppins" w:hAnsi="Poppins" w:cs="Poppins"/>
                <w:b/>
                <w:bCs/>
                <w:lang w:val="es-MX"/>
              </w:rPr>
              <w:t>:</w:t>
            </w:r>
          </w:p>
        </w:tc>
      </w:tr>
    </w:tbl>
    <w:p w14:paraId="5A942556" w14:textId="00EFFAD4" w:rsidR="00892F55" w:rsidRPr="008246C5" w:rsidRDefault="00892F55" w:rsidP="008B6AD9">
      <w:pPr>
        <w:rPr>
          <w:rFonts w:ascii="Poppins" w:hAnsi="Poppins" w:cs="Poppins"/>
          <w:i/>
          <w:iCs/>
          <w:lang w:val="es-MX"/>
        </w:rPr>
      </w:pPr>
    </w:p>
    <w:p w14:paraId="440E184E" w14:textId="6A332130" w:rsidR="008246C5" w:rsidRDefault="008246C5" w:rsidP="008246C5">
      <w:pPr>
        <w:rPr>
          <w:lang w:val="es-MX"/>
        </w:rPr>
      </w:pPr>
      <w:r>
        <w:rPr>
          <w:noProof/>
        </w:rPr>
        <w:drawing>
          <wp:inline distT="0" distB="0" distL="0" distR="0" wp14:anchorId="58B9F9BA" wp14:editId="403C73CC">
            <wp:extent cx="5760720" cy="33915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6F95" w14:textId="66B8E7C7" w:rsidR="00892F55" w:rsidRDefault="00DC1C46" w:rsidP="006A4272">
      <w:pPr>
        <w:spacing w:after="0" w:line="360" w:lineRule="auto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De acuerdo al</w:t>
      </w:r>
      <w:r w:rsidR="008246C5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Modelo Entidad-Relación de la base de datos, </w:t>
      </w:r>
      <w:r w:rsidR="006A4272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crear las tablas en Base de datos Oracle, después, insertar el siguiente script:</w:t>
      </w:r>
    </w:p>
    <w:p w14:paraId="4D93C856" w14:textId="77777777" w:rsidR="008B6AD9" w:rsidRDefault="008B6AD9" w:rsidP="006A4272">
      <w:pPr>
        <w:spacing w:after="0" w:line="360" w:lineRule="auto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</w:p>
    <w:p w14:paraId="3ABCE2B1" w14:textId="4C23CAD2" w:rsidR="006A4272" w:rsidRDefault="008B6AD9" w:rsidP="006A4272">
      <w:pPr>
        <w:spacing w:after="0" w:line="360" w:lineRule="auto"/>
        <w:jc w:val="center"/>
        <w:rPr>
          <w:lang w:val="es-MX"/>
        </w:rPr>
      </w:pPr>
      <w:r>
        <w:rPr>
          <w:lang w:val="es-MX"/>
        </w:rPr>
        <w:object w:dxaOrig="1573" w:dyaOrig="816" w14:anchorId="4E2F59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65pt;height:40.8pt" o:ole="">
            <v:imagedata r:id="rId12" o:title=""/>
          </v:shape>
          <o:OLEObject Type="Embed" ProgID="Package" ShapeID="_x0000_i1025" DrawAspect="Content" ObjectID="_1777376391" r:id="rId13"/>
        </w:object>
      </w:r>
    </w:p>
    <w:p w14:paraId="1428A9A4" w14:textId="6DA8EB98" w:rsidR="008B6AD9" w:rsidRDefault="008B6AD9" w:rsidP="008B6AD9">
      <w:pPr>
        <w:spacing w:after="0" w:line="360" w:lineRule="auto"/>
        <w:rPr>
          <w:lang w:val="es-MX"/>
        </w:rPr>
      </w:pPr>
      <w:r>
        <w:rPr>
          <w:lang w:val="es-MX"/>
        </w:rPr>
        <w:t xml:space="preserve"> </w:t>
      </w:r>
    </w:p>
    <w:p w14:paraId="04632514" w14:textId="7DF83A12" w:rsidR="008B6AD9" w:rsidRPr="001E2E60" w:rsidRDefault="008B6AD9" w:rsidP="00DC1C46">
      <w:pPr>
        <w:spacing w:after="0" w:line="360" w:lineRule="auto"/>
        <w:jc w:val="both"/>
        <w:rPr>
          <w:rFonts w:ascii="Poppins" w:hAnsi="Poppins" w:cs="Poppins"/>
          <w:i/>
          <w:iCs/>
          <w:lang w:val="es-MX"/>
        </w:rPr>
      </w:pPr>
      <w:r w:rsidRPr="001E2E60">
        <w:rPr>
          <w:rFonts w:ascii="Poppins" w:hAnsi="Poppins" w:cs="Poppins"/>
          <w:i/>
          <w:iCs/>
          <w:lang w:val="es-MX"/>
        </w:rPr>
        <w:lastRenderedPageBreak/>
        <w:t>Realizar las siguientes consultas con las tablas y datos creados anteriormente:</w:t>
      </w:r>
    </w:p>
    <w:p w14:paraId="36D8BB9A" w14:textId="585D043C" w:rsidR="008B6AD9" w:rsidRDefault="008B6AD9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nombre de todos los jugadores ordenados alfabéticamente.</w:t>
      </w:r>
      <w:r w:rsid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(</w:t>
      </w:r>
      <w:r w:rsidR="001E2E60" w:rsidRPr="001E2E60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Debe devolver 432 registros.</w:t>
      </w:r>
      <w:r w:rsid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)</w:t>
      </w:r>
    </w:p>
    <w:p w14:paraId="03785E4C" w14:textId="1A1733D0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nombre de todos los equipos ordenados alfabéticamente.</w:t>
      </w:r>
    </w:p>
    <w:p w14:paraId="072B727B" w14:textId="03142DBE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nombre de los equipos del este.</w:t>
      </w:r>
    </w:p>
    <w:p w14:paraId="382B8BDE" w14:textId="0751FB20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los equipos donde su ciudad empieza por c.</w:t>
      </w:r>
    </w:p>
    <w:p w14:paraId="6F1BA94E" w14:textId="277CF2F3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todos los jugadores y su equipo ordenado por nombre del equipo. (Debe devolver 432 registros)</w:t>
      </w:r>
    </w:p>
    <w:p w14:paraId="7F811CA8" w14:textId="05D69E03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todos los jugadores del equipo «</w:t>
      </w:r>
      <w:proofErr w:type="spellStart"/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Raptors</w:t>
      </w:r>
      <w:proofErr w:type="spellEnd"/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».</w:t>
      </w:r>
    </w:p>
    <w:p w14:paraId="15789D64" w14:textId="0D272083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los puntos por partido de ‘Pau Gasol’.</w:t>
      </w:r>
    </w:p>
    <w:p w14:paraId="3116F49E" w14:textId="346708E1" w:rsidR="001E2E60" w:rsidRDefault="001E2E60" w:rsidP="001E2E6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00" w:afterAutospacing="0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los puntos por partido de ‘Pau Gasol’ en la temporada ’04/05</w:t>
      </w:r>
      <w:r>
        <w:rPr>
          <w:color w:val="666666"/>
          <w:sz w:val="23"/>
          <w:szCs w:val="23"/>
          <w:shd w:val="clear" w:color="auto" w:fill="FFFFFF"/>
        </w:rPr>
        <w:t>′</w:t>
      </w: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.</w:t>
      </w:r>
    </w:p>
    <w:p w14:paraId="6FCC741B" w14:textId="12FEC21D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1E2E60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Mostrar el número de puntos de cada jugador en toda su carrera. (Debe devolver 424 registros.)</w:t>
      </w:r>
    </w:p>
    <w:p w14:paraId="48AD26DC" w14:textId="641A4F53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número de jugadores de cada equipo.</w:t>
      </w:r>
    </w:p>
    <w:p w14:paraId="60621C89" w14:textId="3494BAC8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jugador que más puntos ha realizado en toda su carrera.</w:t>
      </w:r>
    </w:p>
    <w:p w14:paraId="33A7058E" w14:textId="4C51C345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nombre del equipo, conferencia y división del jugador más alto de la NBA.</w:t>
      </w:r>
    </w:p>
    <w:p w14:paraId="77BD0594" w14:textId="27F35D65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el partido o partidos (</w:t>
      </w:r>
      <w:proofErr w:type="spellStart"/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equipo_local</w:t>
      </w:r>
      <w:proofErr w:type="spellEnd"/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, </w:t>
      </w:r>
      <w:proofErr w:type="spellStart"/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equipo_visitante</w:t>
      </w:r>
      <w:proofErr w:type="spellEnd"/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y diferencia) con mayor diferencia de puntos.</w:t>
      </w: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(CREAR UNA VIEW)</w:t>
      </w:r>
    </w:p>
    <w:p w14:paraId="6F5B3D5E" w14:textId="3A749CE6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lastRenderedPageBreak/>
        <w:t>Mostrar la media de puntos en partidos de los equipos de la división</w:t>
      </w: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</w:t>
      </w:r>
      <w:proofErr w:type="spellStart"/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Pacific</w:t>
      </w:r>
      <w:proofErr w:type="spellEnd"/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.</w:t>
      </w: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(CREAR UNA VIEW)</w:t>
      </w:r>
    </w:p>
    <w:p w14:paraId="436F3206" w14:textId="5F8EBA12" w:rsidR="001E2E60" w:rsidRPr="001E2E60" w:rsidRDefault="001E2E60" w:rsidP="001E2E60">
      <w:pPr>
        <w:pStyle w:val="Prrafodelista"/>
        <w:numPr>
          <w:ilvl w:val="0"/>
          <w:numId w:val="7"/>
        </w:numPr>
        <w:shd w:val="clear" w:color="auto" w:fill="FFFFFF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 w:rsidRPr="001E2E60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Mostrar los puntos de cada equipo en los partidos, tanto de local como de visitante. Usa una vista</w:t>
      </w: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(CREAR UNA VIEW)</w:t>
      </w:r>
    </w:p>
    <w:p w14:paraId="2EECC517" w14:textId="77777777" w:rsidR="001E2E60" w:rsidRPr="001E2E60" w:rsidRDefault="001E2E60" w:rsidP="001E2E60">
      <w:p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</w:p>
    <w:p w14:paraId="4A40800B" w14:textId="77777777" w:rsidR="001E2E60" w:rsidRPr="001E2E60" w:rsidRDefault="001E2E60" w:rsidP="001E2E60">
      <w:pPr>
        <w:pStyle w:val="NormalWeb"/>
        <w:shd w:val="clear" w:color="auto" w:fill="FFFFFF"/>
        <w:spacing w:before="0" w:beforeAutospacing="0" w:after="300" w:afterAutospacing="0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</w:p>
    <w:sectPr w:rsidR="001E2E60" w:rsidRPr="001E2E60" w:rsidSect="001072AA">
      <w:headerReference w:type="default" r:id="rId14"/>
      <w:footerReference w:type="default" r:id="rId15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37355" w14:textId="77777777" w:rsidR="00EA37E8" w:rsidRDefault="00EA37E8" w:rsidP="00376205">
      <w:r>
        <w:separator/>
      </w:r>
    </w:p>
  </w:endnote>
  <w:endnote w:type="continuationSeparator" w:id="0">
    <w:p w14:paraId="379913DC" w14:textId="77777777" w:rsidR="00EA37E8" w:rsidRDefault="00EA37E8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0ACA1B2F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7671D8">
            <w:rPr>
              <w:rFonts w:ascii="Century Gothic" w:hAnsi="Century Gothic"/>
              <w:i/>
              <w:iCs/>
            </w:rPr>
            <w:t>2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59D5948E" w:rsidR="00C92100" w:rsidRPr="001072AA" w:rsidRDefault="007671D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Base de Datos - Oracle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5DF78" w14:textId="77777777" w:rsidR="00EA37E8" w:rsidRDefault="00EA37E8" w:rsidP="00376205">
      <w:r>
        <w:separator/>
      </w:r>
    </w:p>
  </w:footnote>
  <w:footnote w:type="continuationSeparator" w:id="0">
    <w:p w14:paraId="015BE5AE" w14:textId="77777777" w:rsidR="00EA37E8" w:rsidRDefault="00EA37E8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52B17DF9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  <w:t>Base de Datos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" filled="f" stroked="f">
                    <v:textbox style="mso-fit-shape-to-text:t">
                      <w:txbxContent>
                        <w:p w14:paraId="6F8F1C32" w14:textId="52B17DF9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  <w:t>Base de Datos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20AA8"/>
    <w:multiLevelType w:val="hybridMultilevel"/>
    <w:tmpl w:val="DE0039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E3C24"/>
    <w:rsid w:val="001066EC"/>
    <w:rsid w:val="001072AA"/>
    <w:rsid w:val="001320FD"/>
    <w:rsid w:val="00145359"/>
    <w:rsid w:val="00182EC3"/>
    <w:rsid w:val="00184742"/>
    <w:rsid w:val="001A79C0"/>
    <w:rsid w:val="001C5CAB"/>
    <w:rsid w:val="001E2E60"/>
    <w:rsid w:val="001E4B0C"/>
    <w:rsid w:val="002428BD"/>
    <w:rsid w:val="002830EC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951D5"/>
    <w:rsid w:val="00396549"/>
    <w:rsid w:val="003970AC"/>
    <w:rsid w:val="003A6A4C"/>
    <w:rsid w:val="003C6FFB"/>
    <w:rsid w:val="003D0547"/>
    <w:rsid w:val="003F6F79"/>
    <w:rsid w:val="00407D91"/>
    <w:rsid w:val="0042510E"/>
    <w:rsid w:val="00425A9C"/>
    <w:rsid w:val="00445EC4"/>
    <w:rsid w:val="0046516C"/>
    <w:rsid w:val="00471218"/>
    <w:rsid w:val="004719BA"/>
    <w:rsid w:val="00494123"/>
    <w:rsid w:val="00524780"/>
    <w:rsid w:val="005550C9"/>
    <w:rsid w:val="0059362C"/>
    <w:rsid w:val="005942EB"/>
    <w:rsid w:val="005A519B"/>
    <w:rsid w:val="005E4228"/>
    <w:rsid w:val="0060159F"/>
    <w:rsid w:val="0061457D"/>
    <w:rsid w:val="0062123A"/>
    <w:rsid w:val="00626CDC"/>
    <w:rsid w:val="00646E75"/>
    <w:rsid w:val="00665894"/>
    <w:rsid w:val="00682F52"/>
    <w:rsid w:val="006A4272"/>
    <w:rsid w:val="006B01BD"/>
    <w:rsid w:val="007671D8"/>
    <w:rsid w:val="0078446A"/>
    <w:rsid w:val="007B19DB"/>
    <w:rsid w:val="008009DA"/>
    <w:rsid w:val="00810A41"/>
    <w:rsid w:val="008203DD"/>
    <w:rsid w:val="008246C5"/>
    <w:rsid w:val="008456BB"/>
    <w:rsid w:val="00877759"/>
    <w:rsid w:val="00892F55"/>
    <w:rsid w:val="008B6AD9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77DE4"/>
    <w:rsid w:val="00A90B67"/>
    <w:rsid w:val="00AE39B6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907F8"/>
    <w:rsid w:val="00DA645C"/>
    <w:rsid w:val="00DC1C46"/>
    <w:rsid w:val="00DD0998"/>
    <w:rsid w:val="00DF4713"/>
    <w:rsid w:val="00E0756B"/>
    <w:rsid w:val="00E45756"/>
    <w:rsid w:val="00E55D74"/>
    <w:rsid w:val="00E55FAE"/>
    <w:rsid w:val="00EA37E8"/>
    <w:rsid w:val="00ED4963"/>
    <w:rsid w:val="00EF18D8"/>
    <w:rsid w:val="00F07226"/>
    <w:rsid w:val="00F405F8"/>
    <w:rsid w:val="00F407B7"/>
    <w:rsid w:val="00F46FBE"/>
    <w:rsid w:val="00F567FC"/>
    <w:rsid w:val="00F670DA"/>
    <w:rsid w:val="00F6710A"/>
    <w:rsid w:val="00F91CC2"/>
    <w:rsid w:val="00FB21D8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table" w:styleId="Tablanormal2">
    <w:name w:val="Plain Table 2"/>
    <w:basedOn w:val="Tablanormal"/>
    <w:uiPriority w:val="42"/>
    <w:rsid w:val="008246C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rrafodelista">
    <w:name w:val="List Paragraph"/>
    <w:basedOn w:val="Normal"/>
    <w:uiPriority w:val="34"/>
    <w:semiHidden/>
    <w:qFormat/>
    <w:rsid w:val="001E2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azules.dotx</Template>
  <TotalTime>0</TotalTime>
  <Pages>3</Pages>
  <Words>222</Words>
  <Characters>1223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Base de Datos</vt:lpstr>
      <vt:lpstr/>
    </vt:vector>
  </TitlesOfParts>
  <Manager/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Base de Datos</dc:title>
  <dc:subject>BASE DE DATOS</dc:subject>
  <dc:creator/>
  <cp:keywords>ENUCOM</cp:keywords>
  <dc:description/>
  <cp:lastModifiedBy/>
  <cp:revision>1</cp:revision>
  <dcterms:created xsi:type="dcterms:W3CDTF">2024-05-03T21:02:00Z</dcterms:created>
  <dcterms:modified xsi:type="dcterms:W3CDTF">2024-05-16T20:53:00Z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